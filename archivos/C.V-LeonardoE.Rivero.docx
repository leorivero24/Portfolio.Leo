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2304"/>
        <w:tblW w:w="10858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84"/>
        <w:gridCol w:w="630"/>
        <w:gridCol w:w="2914"/>
        <w:gridCol w:w="423"/>
        <w:gridCol w:w="6607"/>
      </w:tblGrid>
      <w:tr w:rsidR="003D1B71" w:rsidRPr="00CA16E3" w14:paraId="241D8421" w14:textId="77777777" w:rsidTr="005635AB">
        <w:trPr>
          <w:trHeight w:val="2112"/>
        </w:trPr>
        <w:tc>
          <w:tcPr>
            <w:tcW w:w="3828" w:type="dxa"/>
            <w:gridSpan w:val="3"/>
            <w:vMerge w:val="restart"/>
            <w:tcBorders>
              <w:bottom w:val="nil"/>
            </w:tcBorders>
          </w:tcPr>
          <w:p w14:paraId="133DA2D4" w14:textId="77777777" w:rsidR="002D7CFB" w:rsidRDefault="002D7CFB" w:rsidP="000C1E97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  <w:noProof/>
                <w:lang w:val="es-AR" w:eastAsia="es-AR"/>
              </w:rPr>
            </w:pPr>
          </w:p>
          <w:p w14:paraId="3E9C49CD" w14:textId="6739A72F" w:rsidR="003D1B71" w:rsidRPr="00665F95" w:rsidRDefault="00F01F5A" w:rsidP="000C1E97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29CFA4AC" wp14:editId="453BC1C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777875</wp:posOffset>
                  </wp:positionV>
                  <wp:extent cx="1665605" cy="2101850"/>
                  <wp:effectExtent l="0" t="0" r="0" b="0"/>
                  <wp:wrapThrough wrapText="bothSides">
                    <wp:wrapPolygon edited="0">
                      <wp:start x="8647" y="0"/>
                      <wp:lineTo x="7164" y="392"/>
                      <wp:lineTo x="2717" y="2937"/>
                      <wp:lineTo x="741" y="6460"/>
                      <wp:lineTo x="0" y="8614"/>
                      <wp:lineTo x="0" y="12725"/>
                      <wp:lineTo x="1235" y="15857"/>
                      <wp:lineTo x="3706" y="19381"/>
                      <wp:lineTo x="8400" y="21339"/>
                      <wp:lineTo x="9635" y="21339"/>
                      <wp:lineTo x="11611" y="21339"/>
                      <wp:lineTo x="12846" y="21339"/>
                      <wp:lineTo x="17540" y="19381"/>
                      <wp:lineTo x="20011" y="15857"/>
                      <wp:lineTo x="21246" y="12725"/>
                      <wp:lineTo x="21246" y="8614"/>
                      <wp:lineTo x="20752" y="6460"/>
                      <wp:lineTo x="19270" y="4307"/>
                      <wp:lineTo x="18528" y="2937"/>
                      <wp:lineTo x="14082" y="392"/>
                      <wp:lineTo x="12599" y="0"/>
                      <wp:lineTo x="8647" y="0"/>
                    </wp:wrapPolygon>
                  </wp:wrapThrough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05" cy="210185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CC80C73" w14:textId="77777777" w:rsidR="003D1B71" w:rsidRPr="00665F95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1925C7C" w14:textId="77777777" w:rsidR="000C1E97" w:rsidRDefault="000C1E97" w:rsidP="000C1E97">
            <w:pPr>
              <w:pStyle w:val="Ttulo"/>
            </w:pPr>
          </w:p>
          <w:p w14:paraId="16F2F08B" w14:textId="32D2EBCE" w:rsidR="003D1B71" w:rsidRPr="00195F88" w:rsidRDefault="00604F59" w:rsidP="00685F1B">
            <w:pPr>
              <w:pStyle w:val="Ttulo"/>
              <w:jc w:val="center"/>
              <w:rPr>
                <w:i/>
                <w:iCs/>
                <w:color w:val="auto"/>
                <w:sz w:val="44"/>
                <w:szCs w:val="44"/>
              </w:rPr>
            </w:pPr>
            <w:r w:rsidRPr="0028548A">
              <w:rPr>
                <w:rFonts w:ascii="Calibri Light" w:hAnsi="Calibri Light" w:cs="Calibri Light"/>
                <w:color w:val="auto"/>
                <w:sz w:val="44"/>
                <w:szCs w:val="44"/>
              </w:rPr>
              <w:t>Leonardo E</w:t>
            </w:r>
            <w:r w:rsidR="00195F88" w:rsidRPr="0028548A">
              <w:rPr>
                <w:rFonts w:ascii="Calibri Light" w:hAnsi="Calibri Light" w:cs="Calibri Light"/>
                <w:color w:val="auto"/>
                <w:sz w:val="44"/>
                <w:szCs w:val="44"/>
              </w:rPr>
              <w:t>.</w:t>
            </w:r>
            <w:r w:rsidR="005014C4" w:rsidRPr="0028548A">
              <w:rPr>
                <w:rFonts w:ascii="Calibri Light" w:hAnsi="Calibri Light" w:cs="Calibri Light"/>
                <w:color w:val="auto"/>
                <w:sz w:val="44"/>
                <w:szCs w:val="44"/>
                <w:lang w:bidi="es-ES"/>
              </w:rPr>
              <w:t xml:space="preserve"> </w:t>
            </w:r>
            <w:r w:rsidRPr="0028548A">
              <w:rPr>
                <w:rFonts w:ascii="Calibri Light" w:hAnsi="Calibri Light" w:cs="Calibri Light"/>
                <w:color w:val="auto"/>
                <w:sz w:val="44"/>
                <w:szCs w:val="44"/>
              </w:rPr>
              <w:t>Rivero</w:t>
            </w:r>
            <w:r w:rsidR="00195F88" w:rsidRPr="00195F88">
              <w:rPr>
                <w:i/>
                <w:iCs/>
                <w:color w:val="auto"/>
                <w:sz w:val="44"/>
                <w:szCs w:val="44"/>
              </w:rPr>
              <w:t>.</w:t>
            </w:r>
          </w:p>
          <w:p w14:paraId="0102C2C4" w14:textId="30C84A67" w:rsidR="00C046BB" w:rsidRPr="0028548A" w:rsidRDefault="004E600E" w:rsidP="00DC0618">
            <w:pPr>
              <w:pStyle w:val="Ttulo2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Sobre mi</w:t>
            </w:r>
          </w:p>
          <w:p w14:paraId="22E48400" w14:textId="79662972" w:rsidR="005C5B54" w:rsidRPr="00E75CFA" w:rsidRDefault="00C046BB" w:rsidP="00E5005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Me considero una persona, dinámica y creativa con facilidad de adaptación y capacidad de trabajar en equipo, con iniciativa para resolver problemas y lograr metas y objetivos de la empresa o personales. Me gustan los desafíos.</w:t>
            </w:r>
          </w:p>
          <w:p w14:paraId="4A2C64A2" w14:textId="07931304" w:rsidR="00B51F3F" w:rsidRPr="00F26E8B" w:rsidRDefault="004E600E" w:rsidP="00E5005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R</w:t>
            </w:r>
            <w:r w:rsidR="005635AB"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 xml:space="preserve">ecibido de la carrera </w:t>
            </w:r>
            <w:r w:rsidR="00B51F3F"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Técnico</w:t>
            </w:r>
            <w:r w:rsidR="005635AB"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 xml:space="preserve"> Superior en Analista de Sistemas me gustaría poder formar parte de una empresa y desarrollar mis conocimientos.</w:t>
            </w:r>
          </w:p>
        </w:tc>
      </w:tr>
      <w:tr w:rsidR="003D1B71" w:rsidRPr="00CA16E3" w14:paraId="6AA63E69" w14:textId="77777777" w:rsidTr="005635AB">
        <w:trPr>
          <w:trHeight w:val="459"/>
        </w:trPr>
        <w:tc>
          <w:tcPr>
            <w:tcW w:w="3828" w:type="dxa"/>
            <w:gridSpan w:val="3"/>
            <w:vMerge/>
            <w:tcBorders>
              <w:bottom w:val="nil"/>
            </w:tcBorders>
          </w:tcPr>
          <w:p w14:paraId="1B62A156" w14:textId="77777777" w:rsidR="003D1B71" w:rsidRPr="00665F95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1D40E53" w14:textId="77777777" w:rsidR="003D1B71" w:rsidRPr="00665F95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F3654D4" w14:textId="14ED8736" w:rsidR="00F26E8B" w:rsidRPr="00E75CFA" w:rsidRDefault="00F26E8B" w:rsidP="00F26E8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Poseo la capacidad de manejar computadoras y sistemas operativos y manejo de Internet.</w:t>
            </w:r>
          </w:p>
          <w:p w14:paraId="13358113" w14:textId="77777777" w:rsidR="00E75CFA" w:rsidRPr="00E75CFA" w:rsidRDefault="00E75CFA" w:rsidP="00F26E8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</w:p>
          <w:p w14:paraId="16874B37" w14:textId="5E3C3A60" w:rsidR="00490466" w:rsidRPr="00F42EAA" w:rsidRDefault="00490466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F42EAA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Poseo Titulo de Analista en sistemas, certificado por el ministerio de educación de la nación.</w:t>
            </w:r>
          </w:p>
          <w:p w14:paraId="71EACF98" w14:textId="7EE6C47A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Poseo certificado de Mecanografía.</w:t>
            </w:r>
          </w:p>
          <w:p w14:paraId="582ADD59" w14:textId="60A9D8B9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Poseo diploma de inglés, </w:t>
            </w:r>
            <w:r w:rsidR="00E96DD6"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emitido por el “Instituto Saint Lou</w:t>
            </w: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is”.</w:t>
            </w:r>
          </w:p>
          <w:p w14:paraId="08495B15" w14:textId="0CA58890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Habló en ingles sin problemas, facilidad de comunicación.</w:t>
            </w:r>
          </w:p>
          <w:p w14:paraId="0137D9A6" w14:textId="7A743AE9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Conocimiento en armado de redes.</w:t>
            </w:r>
            <w:r w:rsidR="00F42EAA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Técnico de PC y Notebook.</w:t>
            </w:r>
          </w:p>
          <w:p w14:paraId="6F642D64" w14:textId="4F6C9BAB" w:rsidR="00BF287B" w:rsidRPr="00BF287B" w:rsidRDefault="003605B1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Cursando 1er año de la carrera Desarrollo de Software de la ULP.</w:t>
            </w:r>
          </w:p>
          <w:p w14:paraId="348E8DCA" w14:textId="46CD3EA1" w:rsidR="001D04BF" w:rsidRDefault="00417C14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Adjunto CERTIFICADO</w:t>
            </w:r>
            <w:r w:rsidR="00C3393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S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entregado</w:t>
            </w:r>
            <w:r w:rsidR="00C3393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s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por </w:t>
            </w:r>
            <w:r w:rsidR="00C3393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EGG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(última página).</w:t>
            </w:r>
          </w:p>
          <w:p w14:paraId="5FBB9408" w14:textId="1207FB71" w:rsidR="00F42EAA" w:rsidRPr="0091414A" w:rsidRDefault="00F42EAA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Realizando el curso de Argentina Programa. (Primer etapa</w:t>
            </w:r>
            <w:r w:rsidR="00FE252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terminada y aprobada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)</w:t>
            </w:r>
          </w:p>
          <w:p w14:paraId="7C86A99C" w14:textId="77777777" w:rsidR="00C1163C" w:rsidRPr="00F04448" w:rsidRDefault="00DC0618" w:rsidP="003605B1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Cs/>
                <w:sz w:val="18"/>
                <w:szCs w:val="18"/>
              </w:rPr>
            </w:pPr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Poner en práctica mis conocimientos adquiridos durante mi formación universitaria y poder formar parte de un equipo de trabajo que permita desarrollarme personal y profesionalmente.</w:t>
            </w:r>
            <w:r w:rsidR="00B51F3F" w:rsidRPr="00F04448">
              <w:rPr>
                <w:rFonts w:asciiTheme="majorHAnsi" w:hAnsiTheme="majorHAnsi"/>
                <w:bCs/>
                <w:sz w:val="18"/>
                <w:szCs w:val="18"/>
              </w:rPr>
              <w:t xml:space="preserve"> </w:t>
            </w:r>
          </w:p>
          <w:p w14:paraId="1F527076" w14:textId="61AF28D9" w:rsidR="00F26E8B" w:rsidRPr="00F04448" w:rsidRDefault="00B51F3F" w:rsidP="003605B1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Cs/>
                <w:sz w:val="18"/>
                <w:szCs w:val="18"/>
              </w:rPr>
            </w:pPr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 xml:space="preserve">Les dejo mi trabajo final de presentación de Tesis Sistema Informático TECNOG </w:t>
            </w:r>
            <w:proofErr w:type="spellStart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System</w:t>
            </w:r>
            <w:proofErr w:type="spellEnd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 xml:space="preserve"> v1.0 en enlace de </w:t>
            </w:r>
            <w:proofErr w:type="spellStart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youtube</w:t>
            </w:r>
            <w:proofErr w:type="spellEnd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.</w:t>
            </w:r>
          </w:p>
          <w:p w14:paraId="5896DE0B" w14:textId="2FB0FA56" w:rsidR="0008184A" w:rsidRPr="0028548A" w:rsidRDefault="00000000" w:rsidP="0008184A">
            <w:pPr>
              <w:pStyle w:val="Ttulo2"/>
              <w:jc w:val="center"/>
              <w:rPr>
                <w:rFonts w:ascii="Calibri Light" w:hAnsi="Calibri Light" w:cs="Calibri Light"/>
                <w:bCs w:val="0"/>
                <w:sz w:val="28"/>
                <w:szCs w:val="28"/>
              </w:rPr>
            </w:pPr>
            <w:sdt>
              <w:sdtPr>
                <w:rPr>
                  <w:rFonts w:ascii="Calibri Light" w:hAnsi="Calibri Light" w:cs="Calibri Light"/>
                  <w:bCs w:val="0"/>
                  <w:sz w:val="28"/>
                  <w:szCs w:val="28"/>
                </w:rPr>
                <w:id w:val="-1554227259"/>
                <w:placeholder>
                  <w:docPart w:val="157EEF2CAA14447C812B6BF86A73C1B0"/>
                </w:placeholder>
                <w:temporary/>
                <w:showingPlcHdr/>
                <w15:appearance w15:val="hidden"/>
              </w:sdtPr>
              <w:sdtContent>
                <w:r w:rsidR="0008184A" w:rsidRPr="0028548A">
                  <w:rPr>
                    <w:rFonts w:ascii="Calibri Light" w:hAnsi="Calibri Light" w:cs="Calibri Light"/>
                    <w:bCs w:val="0"/>
                    <w:sz w:val="28"/>
                    <w:szCs w:val="28"/>
                  </w:rPr>
                  <w:t>Formación</w:t>
                </w:r>
              </w:sdtContent>
            </w:sdt>
            <w:r w:rsidR="0008184A"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t xml:space="preserve"> Académica</w:t>
            </w:r>
          </w:p>
          <w:p w14:paraId="2ED12816" w14:textId="77777777" w:rsidR="0008184A" w:rsidRPr="00C33939" w:rsidRDefault="0008184A" w:rsidP="0008184A">
            <w:pPr>
              <w:pStyle w:val="Nombredelaescuela"/>
              <w:spacing w:line="216" w:lineRule="auto"/>
              <w:rPr>
                <w:rFonts w:asciiTheme="minorHAnsi" w:hAnsiTheme="minorHAnsi" w:cstheme="minorHAnsi"/>
                <w:u w:val="single"/>
              </w:rPr>
            </w:pPr>
            <w:r w:rsidRPr="00C33939">
              <w:rPr>
                <w:rFonts w:asciiTheme="minorHAnsi" w:hAnsiTheme="minorHAnsi" w:cstheme="minorHAnsi"/>
                <w:u w:val="single"/>
              </w:rPr>
              <w:t>Escuela Juan Pascual Pringles.</w:t>
            </w:r>
            <w:r w:rsidRPr="00C33939">
              <w:rPr>
                <w:rFonts w:asciiTheme="minorHAnsi" w:hAnsiTheme="minorHAnsi" w:cstheme="minorHAnsi"/>
                <w:u w:val="single"/>
                <w:lang w:bidi="es-ES"/>
              </w:rPr>
              <w:t xml:space="preserve"> </w:t>
            </w:r>
            <w:r w:rsidRPr="00C33939">
              <w:rPr>
                <w:rFonts w:asciiTheme="minorHAnsi" w:hAnsiTheme="minorHAnsi" w:cstheme="minorHAnsi"/>
                <w:u w:val="single"/>
              </w:rPr>
              <w:t>San Luis Capital.</w:t>
            </w:r>
          </w:p>
          <w:p w14:paraId="28FB9089" w14:textId="77777777" w:rsidR="0008184A" w:rsidRPr="00C33939" w:rsidRDefault="0008184A" w:rsidP="0008184A">
            <w:pPr>
              <w:pStyle w:val="Prrafodelista"/>
              <w:numPr>
                <w:ilvl w:val="0"/>
                <w:numId w:val="29"/>
              </w:numPr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  <w:u w:val="single"/>
              </w:rPr>
              <w:t>1995 – 2000</w:t>
            </w: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 xml:space="preserve">: Bachiller Administrativo Contable. </w:t>
            </w:r>
          </w:p>
          <w:p w14:paraId="55E4A89E" w14:textId="77777777" w:rsidR="0008184A" w:rsidRPr="00C33939" w:rsidRDefault="0008184A" w:rsidP="0008184A">
            <w:pPr>
              <w:pStyle w:val="Prrafodelista"/>
              <w:numPr>
                <w:ilvl w:val="0"/>
                <w:numId w:val="29"/>
              </w:numPr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Secundario Completo.</w:t>
            </w:r>
          </w:p>
          <w:p w14:paraId="40258EDD" w14:textId="77777777" w:rsidR="0008184A" w:rsidRPr="00C33939" w:rsidRDefault="0008184A" w:rsidP="0008184A">
            <w:pPr>
              <w:pStyle w:val="Nombredelaescuela"/>
              <w:spacing w:line="216" w:lineRule="auto"/>
              <w:rPr>
                <w:rFonts w:asciiTheme="minorHAnsi" w:hAnsiTheme="minorHAnsi" w:cstheme="minorHAnsi"/>
                <w:u w:val="single"/>
              </w:rPr>
            </w:pPr>
            <w:r w:rsidRPr="00C33939">
              <w:rPr>
                <w:rFonts w:asciiTheme="minorHAnsi" w:hAnsiTheme="minorHAnsi" w:cstheme="minorHAnsi"/>
                <w:u w:val="single"/>
              </w:rPr>
              <w:t>Instituto Superior de Ingles “Saint Louis”.</w:t>
            </w:r>
          </w:p>
          <w:p w14:paraId="7BE6897A" w14:textId="77777777" w:rsidR="0008184A" w:rsidRPr="00C33939" w:rsidRDefault="0008184A" w:rsidP="0008184A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 xml:space="preserve">5 </w:t>
            </w:r>
            <w:proofErr w:type="gramStart"/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Años</w:t>
            </w:r>
            <w:proofErr w:type="gramEnd"/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 xml:space="preserve"> aprobando los exámenes correspondientes a este Instituto.</w:t>
            </w:r>
          </w:p>
          <w:p w14:paraId="5634FB50" w14:textId="77777777" w:rsidR="0008184A" w:rsidRPr="00C33939" w:rsidRDefault="0008184A" w:rsidP="0008184A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Poseo diploma emitido por el Instituto.</w:t>
            </w:r>
          </w:p>
          <w:p w14:paraId="499A1EC7" w14:textId="77777777" w:rsidR="0008184A" w:rsidRPr="00C33939" w:rsidRDefault="0008184A" w:rsidP="0008184A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Capacidad de comunicación oral y escrita.</w:t>
            </w:r>
          </w:p>
          <w:p w14:paraId="389B95A8" w14:textId="77777777" w:rsidR="0008184A" w:rsidRPr="00C33939" w:rsidRDefault="0008184A" w:rsidP="0008184A">
            <w:pPr>
              <w:rPr>
                <w:rFonts w:asciiTheme="minorHAnsi" w:hAnsiTheme="minorHAnsi" w:cstheme="minorHAnsi"/>
                <w:b/>
                <w:color w:val="000000"/>
                <w:u w:val="single"/>
              </w:rPr>
            </w:pPr>
            <w:r w:rsidRPr="00C33939">
              <w:rPr>
                <w:rFonts w:asciiTheme="minorHAnsi" w:hAnsiTheme="minorHAnsi" w:cstheme="minorHAnsi"/>
                <w:b/>
                <w:color w:val="000000"/>
                <w:u w:val="single"/>
              </w:rPr>
              <w:t>Instituto Santo Domingo (Córdoba).</w:t>
            </w:r>
          </w:p>
          <w:p w14:paraId="43C90DF2" w14:textId="77777777" w:rsidR="0008184A" w:rsidRPr="00C33939" w:rsidRDefault="0008184A" w:rsidP="0008184A">
            <w:pPr>
              <w:pStyle w:val="Prrafodelista"/>
              <w:numPr>
                <w:ilvl w:val="0"/>
                <w:numId w:val="25"/>
              </w:numPr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Recibido de Técnico Superior en Analista en Sistemas.</w:t>
            </w:r>
          </w:p>
          <w:p w14:paraId="1328D46F" w14:textId="77777777" w:rsidR="0008184A" w:rsidRPr="00C33939" w:rsidRDefault="0008184A" w:rsidP="0008184A">
            <w:pPr>
              <w:rPr>
                <w:rFonts w:asciiTheme="minorHAnsi" w:hAnsiTheme="minorHAnsi" w:cstheme="minorHAnsi"/>
                <w:b/>
                <w:u w:val="single"/>
              </w:rPr>
            </w:pPr>
            <w:r w:rsidRPr="00C33939">
              <w:rPr>
                <w:rFonts w:asciiTheme="minorHAnsi" w:hAnsiTheme="minorHAnsi" w:cstheme="minorHAnsi"/>
                <w:b/>
                <w:u w:val="single"/>
              </w:rPr>
              <w:t>Desarrollo de software – UNIVERSIDAD DE LA PUNTA (ULP)</w:t>
            </w:r>
          </w:p>
          <w:p w14:paraId="69A1C7C4" w14:textId="2570F901" w:rsidR="00F04448" w:rsidRPr="0028548A" w:rsidRDefault="0008184A" w:rsidP="0028548A">
            <w:pPr>
              <w:pStyle w:val="Prrafodelista"/>
              <w:numPr>
                <w:ilvl w:val="0"/>
                <w:numId w:val="28"/>
              </w:num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sz w:val="22"/>
                <w:szCs w:val="22"/>
              </w:rPr>
              <w:t>Me encuentro cursando la carrera desarrollo de software en la universidad de la punta ULP.</w:t>
            </w:r>
          </w:p>
          <w:p w14:paraId="4251502B" w14:textId="29531AB5" w:rsidR="005014C4" w:rsidRPr="0028548A" w:rsidRDefault="00DC0618" w:rsidP="00455B83">
            <w:pPr>
              <w:pStyle w:val="Ttulo2"/>
              <w:jc w:val="center"/>
              <w:rPr>
                <w:rFonts w:ascii="Calibri Light" w:hAnsi="Calibri Light" w:cs="Calibri Light"/>
                <w:bCs w:val="0"/>
                <w:sz w:val="28"/>
                <w:szCs w:val="28"/>
              </w:rPr>
            </w:pPr>
            <w:r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lastRenderedPageBreak/>
              <w:t>E</w:t>
            </w:r>
            <w:r w:rsidR="005014C4"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t>xperiencia Laboral</w:t>
            </w:r>
            <w:r w:rsidR="00511A47"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t>.</w:t>
            </w:r>
          </w:p>
          <w:p w14:paraId="447D6474" w14:textId="1893EDEF" w:rsidR="005014C4" w:rsidRDefault="005014C4" w:rsidP="000C1E97">
            <w:pPr>
              <w:pStyle w:val="Fechas"/>
              <w:spacing w:line="216" w:lineRule="auto"/>
              <w:rPr>
                <w:sz w:val="22"/>
                <w:szCs w:val="22"/>
                <w:u w:val="single"/>
              </w:rPr>
            </w:pPr>
            <w:r w:rsidRPr="000816AE">
              <w:rPr>
                <w:sz w:val="22"/>
                <w:szCs w:val="22"/>
                <w:u w:val="single"/>
              </w:rPr>
              <w:t>Septiembre – 2015</w:t>
            </w:r>
            <w:r w:rsidR="00511A47">
              <w:rPr>
                <w:sz w:val="22"/>
                <w:szCs w:val="22"/>
                <w:u w:val="single"/>
              </w:rPr>
              <w:t xml:space="preserve"> hasta </w:t>
            </w:r>
            <w:proofErr w:type="gramStart"/>
            <w:r w:rsidR="00511A47">
              <w:rPr>
                <w:sz w:val="22"/>
                <w:szCs w:val="22"/>
                <w:u w:val="single"/>
              </w:rPr>
              <w:t>Junio</w:t>
            </w:r>
            <w:proofErr w:type="gramEnd"/>
            <w:r w:rsidR="00511A47">
              <w:rPr>
                <w:sz w:val="22"/>
                <w:szCs w:val="22"/>
                <w:u w:val="single"/>
              </w:rPr>
              <w:t xml:space="preserve"> 2018</w:t>
            </w:r>
            <w:r w:rsidRPr="000816AE">
              <w:rPr>
                <w:sz w:val="22"/>
                <w:szCs w:val="22"/>
                <w:u w:val="single"/>
              </w:rPr>
              <w:t>.</w:t>
            </w:r>
          </w:p>
          <w:p w14:paraId="7E1BB366" w14:textId="77777777" w:rsidR="00511A47" w:rsidRPr="000816AE" w:rsidRDefault="00511A47" w:rsidP="000C1E97">
            <w:pPr>
              <w:pStyle w:val="Fechas"/>
              <w:spacing w:line="216" w:lineRule="auto"/>
              <w:rPr>
                <w:sz w:val="22"/>
                <w:szCs w:val="22"/>
                <w:u w:val="single"/>
              </w:rPr>
            </w:pPr>
          </w:p>
          <w:p w14:paraId="19838006" w14:textId="6218BD45" w:rsidR="005014C4" w:rsidRDefault="005014C4" w:rsidP="000C1E97">
            <w:pPr>
              <w:pStyle w:val="Experiencia"/>
              <w:spacing w:line="216" w:lineRule="auto"/>
              <w:rPr>
                <w:rFonts w:cs="Courier New"/>
                <w:bCs/>
                <w:iCs/>
                <w:color w:val="000000"/>
                <w:szCs w:val="22"/>
                <w:lang w:val="es-AR"/>
              </w:rPr>
            </w:pPr>
            <w:r w:rsidRPr="000816AE">
              <w:rPr>
                <w:rStyle w:val="Textoennegrita"/>
                <w:rFonts w:eastAsia="Calibri"/>
                <w:b w:val="0"/>
                <w:szCs w:val="22"/>
                <w:lang w:bidi="es-ES"/>
              </w:rPr>
              <w:t xml:space="preserve"> </w:t>
            </w:r>
            <w:r w:rsidR="002B69BF">
              <w:rPr>
                <w:bCs/>
                <w:szCs w:val="22"/>
              </w:rPr>
              <w:t>Ayudante Administrativo</w:t>
            </w:r>
            <w:r w:rsidRPr="000816AE">
              <w:rPr>
                <w:rStyle w:val="Textoennegrita"/>
                <w:rFonts w:eastAsia="Calibri"/>
                <w:b w:val="0"/>
                <w:szCs w:val="22"/>
                <w:lang w:bidi="es-ES"/>
              </w:rPr>
              <w:t xml:space="preserve"> • </w:t>
            </w:r>
            <w:r w:rsidRPr="000816AE">
              <w:rPr>
                <w:b/>
                <w:szCs w:val="22"/>
              </w:rPr>
              <w:t>CORPUS S.A</w:t>
            </w:r>
            <w:r w:rsidRPr="000816AE">
              <w:rPr>
                <w:bCs/>
                <w:szCs w:val="22"/>
              </w:rPr>
              <w:t xml:space="preserve"> </w:t>
            </w:r>
            <w:r w:rsidRPr="000816AE">
              <w:rPr>
                <w:rStyle w:val="Textoennegrita"/>
                <w:rFonts w:eastAsia="Calibri"/>
                <w:b w:val="0"/>
                <w:szCs w:val="22"/>
                <w:lang w:bidi="es-ES"/>
              </w:rPr>
              <w:t xml:space="preserve">• </w:t>
            </w:r>
            <w:r w:rsidRPr="000816AE">
              <w:rPr>
                <w:rFonts w:cs="Courier New"/>
                <w:bCs/>
                <w:iCs/>
                <w:color w:val="000000"/>
                <w:szCs w:val="22"/>
                <w:lang w:val="es-AR"/>
              </w:rPr>
              <w:t xml:space="preserve">Av. España 871. </w:t>
            </w:r>
          </w:p>
          <w:p w14:paraId="5482111A" w14:textId="04531271" w:rsidR="000816AE" w:rsidRPr="00685F1B" w:rsidRDefault="000816AE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Actualización de precios y descuentos.</w:t>
            </w:r>
          </w:p>
          <w:p w14:paraId="39F718F0" w14:textId="540F5706" w:rsidR="000816AE" w:rsidRPr="00685F1B" w:rsidRDefault="000816AE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P</w:t>
            </w:r>
            <w:r w:rsidR="005014C4"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ago a proveedores</w:t>
            </w: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.</w:t>
            </w:r>
          </w:p>
          <w:p w14:paraId="64D31D66" w14:textId="079CA81A" w:rsidR="005014C4" w:rsidRPr="00685F1B" w:rsidRDefault="000816AE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C</w:t>
            </w:r>
            <w:r w:rsidR="005014C4"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arga de facturas</w:t>
            </w: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, cheques</w:t>
            </w:r>
            <w:r w:rsidR="005014C4"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, IVA e IIBB.</w:t>
            </w:r>
          </w:p>
          <w:p w14:paraId="4F9D6850" w14:textId="03E65063" w:rsidR="005014C4" w:rsidRPr="00685F1B" w:rsidRDefault="005014C4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Mantenimiento de informática.</w:t>
            </w:r>
          </w:p>
          <w:p w14:paraId="35A6A3B5" w14:textId="0F19A09D" w:rsidR="00685F1B" w:rsidRPr="00685F1B" w:rsidRDefault="00685F1B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Gestión de stock.</w:t>
            </w:r>
          </w:p>
          <w:p w14:paraId="748F1A44" w14:textId="77777777" w:rsidR="000816AE" w:rsidRPr="000816AE" w:rsidRDefault="000816AE" w:rsidP="000816AE">
            <w:pPr>
              <w:widowControl/>
              <w:autoSpaceDE/>
              <w:autoSpaceDN/>
              <w:adjustRightInd/>
              <w:rPr>
                <w:rStyle w:val="Textoennegrita"/>
                <w:b w:val="0"/>
                <w:color w:val="auto"/>
                <w:sz w:val="20"/>
                <w:szCs w:val="20"/>
              </w:rPr>
            </w:pPr>
          </w:p>
          <w:p w14:paraId="64B7A605" w14:textId="6076AE08" w:rsidR="005014C4" w:rsidRPr="00EE035E" w:rsidRDefault="005014C4" w:rsidP="00E75CFA">
            <w:pPr>
              <w:pStyle w:val="Fechas"/>
              <w:spacing w:line="216" w:lineRule="auto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EE035E">
              <w:rPr>
                <w:rFonts w:ascii="Calibri Light" w:hAnsi="Calibri Light" w:cs="Calibri Light"/>
                <w:color w:val="0072C7" w:themeColor="accent2"/>
                <w:sz w:val="28"/>
                <w:szCs w:val="28"/>
                <w:u w:val="single"/>
              </w:rPr>
              <w:t>Actualidad</w:t>
            </w:r>
            <w:r w:rsidR="00511A47" w:rsidRPr="00EE035E">
              <w:rPr>
                <w:rFonts w:ascii="Calibri Light" w:hAnsi="Calibri Light" w:cs="Calibri Light"/>
                <w:color w:val="0072C7" w:themeColor="accent2"/>
                <w:sz w:val="28"/>
                <w:szCs w:val="28"/>
                <w:u w:val="single"/>
              </w:rPr>
              <w:t>.</w:t>
            </w:r>
          </w:p>
          <w:p w14:paraId="7468E94D" w14:textId="77777777" w:rsidR="005014C4" w:rsidRPr="00E75CFA" w:rsidRDefault="005014C4" w:rsidP="000C1E97">
            <w:pPr>
              <w:pStyle w:val="Fechas"/>
              <w:spacing w:line="216" w:lineRule="auto"/>
              <w:rPr>
                <w:b w:val="0"/>
                <w:bCs/>
              </w:rPr>
            </w:pPr>
          </w:p>
          <w:p w14:paraId="64827BDD" w14:textId="6E1F3E1A" w:rsidR="001328EC" w:rsidRPr="00195F88" w:rsidRDefault="001328EC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="00812E02"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 </w:t>
            </w:r>
            <w:r w:rsidR="005014C4" w:rsidRPr="00195F88">
              <w:rPr>
                <w:bCs/>
                <w:iCs/>
                <w:color w:val="000000"/>
              </w:rPr>
              <w:t>Mantenimiento y arreglo de Computadoras</w:t>
            </w:r>
            <w:r w:rsidR="00812E02" w:rsidRPr="00195F88">
              <w:rPr>
                <w:bCs/>
                <w:iCs/>
                <w:color w:val="000000"/>
              </w:rPr>
              <w:t>.</w:t>
            </w:r>
          </w:p>
          <w:p w14:paraId="53297909" w14:textId="69AC624A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Armado y reparación de notebook y netbook</w:t>
            </w:r>
            <w:r w:rsidR="002B2D17" w:rsidRPr="00195F88">
              <w:rPr>
                <w:bCs/>
                <w:iCs/>
                <w:color w:val="000000"/>
              </w:rPr>
              <w:t xml:space="preserve"> y PC</w:t>
            </w:r>
            <w:r w:rsidR="00812E02" w:rsidRPr="00195F88">
              <w:rPr>
                <w:bCs/>
                <w:iCs/>
                <w:color w:val="000000"/>
              </w:rPr>
              <w:t>.</w:t>
            </w:r>
            <w:r w:rsidRPr="00195F88">
              <w:rPr>
                <w:bCs/>
                <w:iCs/>
                <w:color w:val="000000"/>
              </w:rPr>
              <w:t xml:space="preserve"> </w:t>
            </w:r>
          </w:p>
          <w:p w14:paraId="3D7C7727" w14:textId="68A9F0B4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bCs/>
                <w:iCs/>
                <w:color w:val="000000"/>
              </w:rPr>
              <w:t>Instalación de Sistemas Operativos</w:t>
            </w:r>
            <w:r w:rsidR="00812E02" w:rsidRPr="00195F88">
              <w:rPr>
                <w:bCs/>
                <w:iCs/>
                <w:color w:val="000000"/>
              </w:rPr>
              <w:t>.</w:t>
            </w:r>
          </w:p>
          <w:p w14:paraId="29B8C455" w14:textId="5A8406D3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bCs/>
                <w:iCs/>
                <w:color w:val="000000"/>
              </w:rPr>
              <w:t>Instalación de Programas</w:t>
            </w:r>
            <w:r w:rsidR="00812E02" w:rsidRPr="00195F88">
              <w:rPr>
                <w:bCs/>
                <w:iCs/>
                <w:color w:val="000000"/>
              </w:rPr>
              <w:t>.</w:t>
            </w:r>
            <w:r w:rsidRPr="00195F88">
              <w:rPr>
                <w:bCs/>
                <w:iCs/>
                <w:color w:val="000000"/>
              </w:rPr>
              <w:t xml:space="preserve"> </w:t>
            </w:r>
          </w:p>
          <w:p w14:paraId="24F6D81B" w14:textId="6E701093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</w:t>
            </w:r>
            <w:r w:rsidRPr="00195F88">
              <w:rPr>
                <w:bCs/>
              </w:rPr>
              <w:t xml:space="preserve">Reparación, </w:t>
            </w:r>
            <w:r w:rsidR="005C5B54" w:rsidRPr="00195F88">
              <w:rPr>
                <w:bCs/>
              </w:rPr>
              <w:t>armado y</w:t>
            </w:r>
            <w:r w:rsidRPr="00195F88">
              <w:rPr>
                <w:bCs/>
              </w:rPr>
              <w:t xml:space="preserve"> venta de computadoras</w:t>
            </w:r>
            <w:r w:rsidR="00812E02" w:rsidRPr="00195F88">
              <w:rPr>
                <w:bCs/>
              </w:rPr>
              <w:t>.</w:t>
            </w:r>
          </w:p>
          <w:p w14:paraId="5B3E559E" w14:textId="0AE25093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</w:rPr>
              <w:t xml:space="preserve"> Asesoramiento</w:t>
            </w:r>
            <w:r w:rsidR="00812E02" w:rsidRPr="00195F88">
              <w:rPr>
                <w:bCs/>
              </w:rPr>
              <w:t>.</w:t>
            </w:r>
          </w:p>
          <w:p w14:paraId="32CBC493" w14:textId="539061D3" w:rsidR="001328EC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</w:t>
            </w:r>
            <w:r w:rsidRPr="00195F88">
              <w:rPr>
                <w:bCs/>
              </w:rPr>
              <w:t xml:space="preserve">Venta y configuración de Antenas Wifi 2.4 y 5 </w:t>
            </w:r>
            <w:proofErr w:type="spellStart"/>
            <w:r w:rsidRPr="00195F88">
              <w:rPr>
                <w:bCs/>
              </w:rPr>
              <w:t>ghz</w:t>
            </w:r>
            <w:proofErr w:type="spellEnd"/>
            <w:r w:rsidR="00812E02" w:rsidRPr="00195F88">
              <w:rPr>
                <w:bCs/>
              </w:rPr>
              <w:t>.</w:t>
            </w:r>
          </w:p>
          <w:p w14:paraId="6505BBEF" w14:textId="41BBB172" w:rsidR="0078523E" w:rsidRPr="00195F88" w:rsidRDefault="0078523E" w:rsidP="0078523E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</w:t>
            </w:r>
            <w:r w:rsidRPr="00195F88">
              <w:rPr>
                <w:bCs/>
              </w:rPr>
              <w:t xml:space="preserve">Venta y configuración de </w:t>
            </w:r>
            <w:proofErr w:type="spellStart"/>
            <w:r>
              <w:rPr>
                <w:bCs/>
              </w:rPr>
              <w:t>routers</w:t>
            </w:r>
            <w:proofErr w:type="spellEnd"/>
            <w:r>
              <w:rPr>
                <w:bCs/>
              </w:rPr>
              <w:t>.</w:t>
            </w:r>
          </w:p>
          <w:p w14:paraId="77CB26DB" w14:textId="4AC3FE11" w:rsidR="005014C4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rStyle w:val="Textoennegrita"/>
                <w:rFonts w:eastAsia="Calibri"/>
                <w:b w:val="0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Venta de cable UTP armado.</w:t>
            </w:r>
          </w:p>
          <w:p w14:paraId="5BF6C0EB" w14:textId="66364B89" w:rsidR="00812E02" w:rsidRPr="00195F88" w:rsidRDefault="00812E02" w:rsidP="000C1E97">
            <w:pPr>
              <w:widowControl/>
              <w:autoSpaceDE/>
              <w:autoSpaceDN/>
              <w:adjustRightInd/>
              <w:jc w:val="both"/>
              <w:rPr>
                <w:rStyle w:val="Textoennegrita"/>
                <w:rFonts w:eastAsia="Calibri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Flasheo de </w:t>
            </w:r>
            <w:r w:rsidR="001D04BF"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BIOS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, reprogramación de chips de netbooks.</w:t>
            </w:r>
          </w:p>
          <w:p w14:paraId="2957D52A" w14:textId="2210430C" w:rsidR="00812E02" w:rsidRPr="00195F88" w:rsidRDefault="00812E02" w:rsidP="000C1E97">
            <w:pPr>
              <w:widowControl/>
              <w:autoSpaceDE/>
              <w:autoSpaceDN/>
              <w:adjustRightInd/>
              <w:jc w:val="both"/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Desoldado de chips y soldado.</w:t>
            </w:r>
          </w:p>
          <w:p w14:paraId="64E8D9FB" w14:textId="4FFE902A" w:rsidR="00812E02" w:rsidRPr="00195F88" w:rsidRDefault="00812E02" w:rsidP="000C1E97">
            <w:pPr>
              <w:widowControl/>
              <w:autoSpaceDE/>
              <w:autoSpaceDN/>
              <w:adjustRightInd/>
              <w:jc w:val="both"/>
              <w:rPr>
                <w:b/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Cambio de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displays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 de netbooks y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all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 in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one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.</w:t>
            </w:r>
          </w:p>
          <w:p w14:paraId="479E9160" w14:textId="11BCB82E" w:rsidR="005014C4" w:rsidRPr="00195F88" w:rsidRDefault="00812E02" w:rsidP="000C1E97">
            <w:pPr>
              <w:widowControl/>
              <w:autoSpaceDE/>
              <w:autoSpaceDN/>
              <w:adjustRightInd/>
              <w:rPr>
                <w:rStyle w:val="Textoennegrita"/>
                <w:rFonts w:eastAsia="Calibri"/>
                <w:b w:val="0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 xml:space="preserve">• Venta de netbooks, periféricos, discos </w:t>
            </w:r>
            <w:r w:rsidR="001D04BF"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rígidos</w:t>
            </w:r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 xml:space="preserve">, memorias,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displays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, teclados, placas madres.</w:t>
            </w:r>
          </w:p>
          <w:p w14:paraId="6DA30B8A" w14:textId="77777777" w:rsidR="00812E02" w:rsidRPr="00685F1B" w:rsidRDefault="00812E02" w:rsidP="000C1E97">
            <w:pPr>
              <w:widowControl/>
              <w:autoSpaceDE/>
              <w:autoSpaceDN/>
              <w:adjustRightInd/>
              <w:rPr>
                <w:bCs/>
                <w:sz w:val="24"/>
                <w:szCs w:val="24"/>
              </w:rPr>
            </w:pPr>
          </w:p>
          <w:p w14:paraId="7A0368D7" w14:textId="3361A7A0" w:rsidR="005014C4" w:rsidRPr="00C33939" w:rsidRDefault="005014C4" w:rsidP="00FE252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  <w:lang w:val="es-AR"/>
              </w:rPr>
            </w:pPr>
            <w:r w:rsidRPr="00C33939">
              <w:rPr>
                <w:rFonts w:asciiTheme="minorHAnsi" w:hAnsiTheme="minorHAnsi" w:cstheme="minorHAnsi"/>
                <w:bCs/>
              </w:rPr>
              <w:t xml:space="preserve">Instalación y configuración de Antenas Wifi. (Armado de cable </w:t>
            </w:r>
            <w:proofErr w:type="spellStart"/>
            <w:r w:rsidRPr="00C33939">
              <w:rPr>
                <w:rFonts w:asciiTheme="minorHAnsi" w:hAnsiTheme="minorHAnsi" w:cstheme="minorHAnsi"/>
                <w:bCs/>
              </w:rPr>
              <w:t>utp</w:t>
            </w:r>
            <w:proofErr w:type="spellEnd"/>
            <w:r w:rsidRPr="00C33939">
              <w:rPr>
                <w:rFonts w:asciiTheme="minorHAnsi" w:hAnsiTheme="minorHAnsi" w:cstheme="minorHAnsi"/>
                <w:bCs/>
              </w:rPr>
              <w:t xml:space="preserve"> con par cruzado o directo, fijación de la antena sobre caño y fijación del mismo sobre la pared o muro, fijación de cable, orientación y configuración)</w:t>
            </w:r>
            <w:r w:rsidRPr="00C33939">
              <w:rPr>
                <w:rFonts w:asciiTheme="minorHAnsi" w:hAnsiTheme="minorHAnsi" w:cstheme="minorHAnsi"/>
                <w:bCs/>
                <w:lang w:val="es-AR"/>
              </w:rPr>
              <w:t xml:space="preserve"> </w:t>
            </w:r>
          </w:p>
          <w:p w14:paraId="44687B71" w14:textId="77777777" w:rsidR="00FE2529" w:rsidRPr="00C33939" w:rsidRDefault="00FE2529" w:rsidP="00FE252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</w:p>
          <w:p w14:paraId="7C0499CE" w14:textId="157D2B18" w:rsidR="003D1B71" w:rsidRPr="00C33939" w:rsidRDefault="005014C4" w:rsidP="00511A47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  <w:r w:rsidRPr="00C33939">
              <w:rPr>
                <w:rFonts w:asciiTheme="minorHAnsi" w:hAnsiTheme="minorHAnsi" w:cstheme="minorHAnsi"/>
                <w:bCs/>
              </w:rPr>
              <w:t xml:space="preserve">Instalación y configuración de Antenas </w:t>
            </w:r>
            <w:r w:rsidR="00685F1B" w:rsidRPr="00C33939">
              <w:rPr>
                <w:rFonts w:asciiTheme="minorHAnsi" w:hAnsiTheme="minorHAnsi" w:cstheme="minorHAnsi"/>
                <w:bCs/>
              </w:rPr>
              <w:t>DIRECTV</w:t>
            </w:r>
            <w:r w:rsidRPr="00C33939">
              <w:rPr>
                <w:rFonts w:asciiTheme="minorHAnsi" w:hAnsiTheme="minorHAnsi" w:cstheme="minorHAnsi"/>
                <w:bCs/>
              </w:rPr>
              <w:t>. (Armado de la antena, fijación de la antena y fijación del cable, orientación y configuración, búsqueda de señal y activación.)</w:t>
            </w:r>
          </w:p>
          <w:p w14:paraId="7DEAF7EE" w14:textId="3A3658DA" w:rsidR="00511A47" w:rsidRPr="00C33939" w:rsidRDefault="00511A47" w:rsidP="00511A47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</w:p>
          <w:p w14:paraId="07CE7540" w14:textId="77777777" w:rsidR="00511A47" w:rsidRPr="00C33939" w:rsidRDefault="00511A47" w:rsidP="00511A47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</w:p>
          <w:p w14:paraId="663457BF" w14:textId="77777777" w:rsidR="003D1B71" w:rsidRPr="00C33939" w:rsidRDefault="00B51F3F" w:rsidP="000C1E97">
            <w:pPr>
              <w:spacing w:line="216" w:lineRule="auto"/>
              <w:rPr>
                <w:rFonts w:asciiTheme="minorHAnsi" w:hAnsiTheme="minorHAnsi" w:cstheme="minorHAnsi"/>
                <w:bCs/>
              </w:rPr>
            </w:pPr>
            <w:r w:rsidRPr="00C33939">
              <w:rPr>
                <w:rFonts w:asciiTheme="minorHAnsi" w:hAnsiTheme="minorHAnsi" w:cstheme="minorHAnsi"/>
                <w:bCs/>
              </w:rPr>
              <w:t>Tengo referencias de mi último trabajo.</w:t>
            </w:r>
          </w:p>
          <w:p w14:paraId="6F9D6DA6" w14:textId="77777777" w:rsidR="00C33939" w:rsidRDefault="00C33939" w:rsidP="000C1E97">
            <w:pPr>
              <w:spacing w:line="216" w:lineRule="auto"/>
              <w:rPr>
                <w:rFonts w:ascii="Calibri Light" w:hAnsi="Calibri Light" w:cs="Calibri Light"/>
                <w:bCs/>
                <w:sz w:val="24"/>
                <w:szCs w:val="24"/>
              </w:rPr>
            </w:pPr>
          </w:p>
          <w:p w14:paraId="05847F35" w14:textId="77777777" w:rsidR="00C33939" w:rsidRPr="00EE035E" w:rsidRDefault="00C33939" w:rsidP="00C33939">
            <w:pPr>
              <w:pStyle w:val="Ttulo2"/>
              <w:jc w:val="center"/>
              <w:rPr>
                <w:rFonts w:ascii="Calibri Light" w:hAnsi="Calibri Light" w:cs="Calibri Light"/>
                <w:bCs w:val="0"/>
                <w:sz w:val="28"/>
                <w:szCs w:val="28"/>
              </w:rPr>
            </w:pPr>
            <w:r w:rsidRPr="00EE035E">
              <w:rPr>
                <w:rFonts w:ascii="Calibri Light" w:hAnsi="Calibri Light" w:cs="Calibri Light"/>
                <w:bCs w:val="0"/>
                <w:sz w:val="28"/>
                <w:szCs w:val="28"/>
              </w:rPr>
              <w:t>Intereses Personales.</w:t>
            </w:r>
          </w:p>
          <w:p w14:paraId="578D814D" w14:textId="14E073A4" w:rsidR="00C33939" w:rsidRPr="00EE035E" w:rsidRDefault="00C33939" w:rsidP="00F04448">
            <w:pPr>
              <w:widowControl/>
              <w:autoSpaceDE/>
              <w:autoSpaceDN/>
              <w:ind w:right="18"/>
              <w:jc w:val="both"/>
              <w:rPr>
                <w:rFonts w:asciiTheme="minorHAnsi" w:hAnsiTheme="minorHAnsi" w:cstheme="minorHAnsi"/>
                <w:bCs/>
                <w:lang w:val="es-AR"/>
              </w:rPr>
            </w:pPr>
            <w:r w:rsidRPr="00EE035E">
              <w:rPr>
                <w:rFonts w:asciiTheme="minorHAnsi" w:hAnsiTheme="minorHAnsi" w:cstheme="minorHAnsi"/>
                <w:b/>
                <w:u w:val="single"/>
                <w:lang w:val="es-AR"/>
              </w:rPr>
              <w:t>Deportes</w:t>
            </w:r>
            <w:r w:rsidRPr="00EE035E">
              <w:rPr>
                <w:rFonts w:asciiTheme="minorHAnsi" w:hAnsiTheme="minorHAnsi" w:cstheme="minorHAnsi"/>
                <w:bCs/>
                <w:lang w:val="es-AR"/>
              </w:rPr>
              <w:t>: me gusta jugar al fútbol, salgo a correr, voy al gimnasio.</w:t>
            </w:r>
          </w:p>
        </w:tc>
      </w:tr>
      <w:tr w:rsidR="003D1B71" w:rsidRPr="00CA16E3" w14:paraId="01765891" w14:textId="77777777" w:rsidTr="005635AB">
        <w:trPr>
          <w:trHeight w:val="981"/>
        </w:trPr>
        <w:tc>
          <w:tcPr>
            <w:tcW w:w="284" w:type="dxa"/>
          </w:tcPr>
          <w:p w14:paraId="06B54160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3544" w:type="dxa"/>
            <w:gridSpan w:val="2"/>
          </w:tcPr>
          <w:p w14:paraId="7299C3AF" w14:textId="77777777" w:rsidR="00F26E8B" w:rsidRPr="00C046BB" w:rsidRDefault="00F26E8B" w:rsidP="000C1E97">
            <w:pPr>
              <w:tabs>
                <w:tab w:val="left" w:pos="1891"/>
              </w:tabs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0FF4F92D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407FCB4" w14:textId="77777777" w:rsidR="003D1B71" w:rsidRPr="00CA16E3" w:rsidRDefault="003D1B71" w:rsidP="000C1E97">
            <w:pPr>
              <w:rPr>
                <w:lang w:val="es-ES_tradnl"/>
              </w:rPr>
            </w:pPr>
          </w:p>
        </w:tc>
      </w:tr>
      <w:tr w:rsidR="003D1B71" w:rsidRPr="00CA16E3" w14:paraId="0FBA331E" w14:textId="77777777" w:rsidTr="005635AB">
        <w:trPr>
          <w:trHeight w:val="543"/>
        </w:trPr>
        <w:tc>
          <w:tcPr>
            <w:tcW w:w="284" w:type="dxa"/>
          </w:tcPr>
          <w:p w14:paraId="3430579E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9E10EE" w14:textId="77777777" w:rsidR="003D1B71" w:rsidRPr="00CA16E3" w:rsidRDefault="003D1B71" w:rsidP="000C1E97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422F4A2A" wp14:editId="2B3D15B6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52E9F7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73FC5934" w14:textId="77777777" w:rsidR="003D1B71" w:rsidRPr="00E5005B" w:rsidRDefault="00604F59" w:rsidP="000C1E97">
            <w:pPr>
              <w:pStyle w:val="Informacin"/>
              <w:rPr>
                <w:color w:val="auto"/>
                <w:lang w:val="es-ES_tradnl"/>
              </w:rPr>
            </w:pPr>
            <w:r w:rsidRPr="00E5005B">
              <w:rPr>
                <w:color w:val="auto"/>
                <w:lang w:val="es-ES_tradnl"/>
              </w:rPr>
              <w:t>Monseñor Cafferata 14 este</w:t>
            </w:r>
            <w:r w:rsidR="00DC0618">
              <w:rPr>
                <w:color w:val="auto"/>
                <w:lang w:val="es-ES_tradnl"/>
              </w:rPr>
              <w:t>.</w:t>
            </w:r>
          </w:p>
          <w:p w14:paraId="32F72736" w14:textId="77777777" w:rsidR="003D1B71" w:rsidRPr="00CA16E3" w:rsidRDefault="00604F59" w:rsidP="000C1E97">
            <w:pPr>
              <w:pStyle w:val="Informacin"/>
              <w:rPr>
                <w:lang w:val="es-ES_tradnl"/>
              </w:rPr>
            </w:pPr>
            <w:r w:rsidRPr="00E5005B">
              <w:rPr>
                <w:color w:val="auto"/>
                <w:lang w:val="es-ES_tradnl"/>
              </w:rPr>
              <w:t>San Luis, capital</w:t>
            </w:r>
            <w:r w:rsidR="00DC0618">
              <w:rPr>
                <w:color w:val="auto"/>
                <w:lang w:val="es-ES_tradnl"/>
              </w:rPr>
              <w:t>.</w:t>
            </w:r>
          </w:p>
        </w:tc>
        <w:tc>
          <w:tcPr>
            <w:tcW w:w="423" w:type="dxa"/>
            <w:vMerge/>
          </w:tcPr>
          <w:p w14:paraId="4EA81E41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9D8313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DC13E33" w14:textId="77777777" w:rsidTr="005635AB">
        <w:trPr>
          <w:trHeight w:val="183"/>
        </w:trPr>
        <w:tc>
          <w:tcPr>
            <w:tcW w:w="284" w:type="dxa"/>
          </w:tcPr>
          <w:p w14:paraId="7547B6C0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B3ACE12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A007F26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01AC341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2734F3" w14:textId="77777777" w:rsidTr="005635AB">
        <w:trPr>
          <w:trHeight w:val="624"/>
        </w:trPr>
        <w:tc>
          <w:tcPr>
            <w:tcW w:w="284" w:type="dxa"/>
          </w:tcPr>
          <w:p w14:paraId="197BFD1A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4A996C0" w14:textId="77777777" w:rsidR="003D1B71" w:rsidRPr="00CA16E3" w:rsidRDefault="003D1B71" w:rsidP="000C1E9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176A289" wp14:editId="1F463D2F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53146D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AxZU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39092874" w14:textId="77777777" w:rsidR="003D1B71" w:rsidRPr="00E5005B" w:rsidRDefault="00604F59" w:rsidP="000C1E97">
            <w:pPr>
              <w:pStyle w:val="Informacin"/>
              <w:rPr>
                <w:color w:val="auto"/>
                <w:lang w:val="es-ES_tradnl"/>
              </w:rPr>
            </w:pPr>
            <w:r w:rsidRPr="00E5005B">
              <w:rPr>
                <w:color w:val="auto"/>
                <w:lang w:val="es-ES_tradnl"/>
              </w:rPr>
              <w:t>2664</w:t>
            </w:r>
            <w:r w:rsidR="004B0DC7" w:rsidRPr="00E5005B">
              <w:rPr>
                <w:color w:val="auto"/>
                <w:lang w:val="es-ES_tradnl"/>
              </w:rPr>
              <w:t>-</w:t>
            </w:r>
            <w:r w:rsidRPr="00E5005B">
              <w:rPr>
                <w:color w:val="auto"/>
                <w:lang w:val="es-ES_tradnl"/>
              </w:rPr>
              <w:t>642996</w:t>
            </w:r>
            <w:r w:rsidR="00DC0618">
              <w:rPr>
                <w:color w:val="auto"/>
                <w:lang w:val="es-ES_tradnl"/>
              </w:rPr>
              <w:t>.</w:t>
            </w:r>
          </w:p>
        </w:tc>
        <w:tc>
          <w:tcPr>
            <w:tcW w:w="423" w:type="dxa"/>
            <w:vMerge/>
          </w:tcPr>
          <w:p w14:paraId="2F61C8C7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603D94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CDAF113" w14:textId="77777777" w:rsidTr="005635AB">
        <w:trPr>
          <w:trHeight w:val="183"/>
        </w:trPr>
        <w:tc>
          <w:tcPr>
            <w:tcW w:w="284" w:type="dxa"/>
          </w:tcPr>
          <w:p w14:paraId="4327347B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215233B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FF57264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63225A4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AAF973B" w14:textId="77777777" w:rsidTr="005635AB">
        <w:trPr>
          <w:trHeight w:val="633"/>
        </w:trPr>
        <w:tc>
          <w:tcPr>
            <w:tcW w:w="284" w:type="dxa"/>
          </w:tcPr>
          <w:p w14:paraId="565F4057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342CAA" w14:textId="77777777" w:rsidR="003D1B71" w:rsidRPr="00CA16E3" w:rsidRDefault="003D1B71" w:rsidP="000C1E9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4A5FEA0" wp14:editId="4F263610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FAAC52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NT/BnWJTzQsXF64BJd2oCtsrTkIl2to1JW61WpbAtNJygqrcUKhUJLlYLwwxl97JMZr6JQdk&#10;cWFcaBIn028XA9WuCfYprocdS2kgnWBHKzrQKCToL129WoNpgGvUm7gaoufwn7Totbpsuh3qZDI4&#10;nnsulsWMg8R0X7QGxCnIYdpSnW8pprZnbyu2LJ8YFaFHLae5LlHc9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2FA22E2E" w14:textId="3013598B" w:rsidR="001D04BF" w:rsidRPr="00E5005B" w:rsidRDefault="00604F59" w:rsidP="000C1E97">
            <w:pPr>
              <w:pStyle w:val="Informacin"/>
              <w:rPr>
                <w:color w:val="auto"/>
                <w:sz w:val="18"/>
                <w:szCs w:val="18"/>
                <w:lang w:val="es-ES_tradnl"/>
              </w:rPr>
            </w:pPr>
            <w:r w:rsidRPr="00E5005B">
              <w:rPr>
                <w:color w:val="auto"/>
                <w:sz w:val="18"/>
                <w:szCs w:val="18"/>
                <w:lang w:val="es-ES_tradnl"/>
              </w:rPr>
              <w:t>Leo.exerivero@gmail.com</w:t>
            </w:r>
          </w:p>
        </w:tc>
        <w:tc>
          <w:tcPr>
            <w:tcW w:w="423" w:type="dxa"/>
            <w:vMerge/>
          </w:tcPr>
          <w:p w14:paraId="7BD26BEE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28385C4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06D4B8" w14:textId="77777777" w:rsidTr="005635AB">
        <w:trPr>
          <w:trHeight w:val="174"/>
        </w:trPr>
        <w:tc>
          <w:tcPr>
            <w:tcW w:w="284" w:type="dxa"/>
          </w:tcPr>
          <w:p w14:paraId="5D4982E8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682FDB44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EFBA981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7A27F9F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EA8DE10" w14:textId="77777777" w:rsidTr="005635AB">
        <w:trPr>
          <w:trHeight w:val="633"/>
        </w:trPr>
        <w:tc>
          <w:tcPr>
            <w:tcW w:w="284" w:type="dxa"/>
          </w:tcPr>
          <w:p w14:paraId="011B8E82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936C7C7" w14:textId="3218E85D" w:rsidR="003D1B71" w:rsidRPr="00CA16E3" w:rsidRDefault="004E600E" w:rsidP="000C1E9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0096F468" wp14:editId="3A2AEB3C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1375EE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NyO3zIAAL39AAAOAAAAZHJzL2Uyb0RvYy54bWyknduOI8mRpu8X2Hcg&#10;8nIAqRjniEJXC7PqlT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t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659AD9C2" w14:textId="0234A11A" w:rsidR="00840405" w:rsidRPr="00840405" w:rsidRDefault="004E600E" w:rsidP="009B442A">
            <w:pPr>
              <w:pStyle w:val="Informacin"/>
              <w:rPr>
                <w:color w:val="auto"/>
                <w:szCs w:val="20"/>
              </w:rPr>
            </w:pPr>
            <w:hyperlink r:id="rId20" w:history="1">
              <w:r w:rsidRPr="00046C22">
                <w:rPr>
                  <w:rStyle w:val="Hipervnculo"/>
                  <w:szCs w:val="20"/>
                </w:rPr>
                <w:t>https://ww</w:t>
              </w:r>
              <w:r w:rsidRPr="00046C22">
                <w:rPr>
                  <w:rStyle w:val="Hipervnculo"/>
                  <w:szCs w:val="20"/>
                </w:rPr>
                <w:t>w</w:t>
              </w:r>
              <w:r w:rsidRPr="00046C22">
                <w:rPr>
                  <w:rStyle w:val="Hipervnculo"/>
                  <w:szCs w:val="20"/>
                </w:rPr>
                <w:t>.youtube.com/watch?v=bRUIN8fSSPE</w:t>
              </w:r>
            </w:hyperlink>
          </w:p>
        </w:tc>
        <w:tc>
          <w:tcPr>
            <w:tcW w:w="423" w:type="dxa"/>
            <w:vMerge/>
          </w:tcPr>
          <w:p w14:paraId="00A0E33A" w14:textId="77777777" w:rsidR="003D1B71" w:rsidRPr="00CA16E3" w:rsidRDefault="003D1B71" w:rsidP="000C1E97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739C78B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E2A5F83" w14:textId="77777777" w:rsidTr="00002B28">
        <w:trPr>
          <w:trHeight w:val="4534"/>
        </w:trPr>
        <w:tc>
          <w:tcPr>
            <w:tcW w:w="284" w:type="dxa"/>
          </w:tcPr>
          <w:p w14:paraId="6F5BE473" w14:textId="7B4DD61C" w:rsidR="003D1B71" w:rsidRPr="00CA16E3" w:rsidRDefault="003D1B71" w:rsidP="000C1E97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3544" w:type="dxa"/>
            <w:gridSpan w:val="2"/>
          </w:tcPr>
          <w:p w14:paraId="33580B69" w14:textId="2E7E8CD0" w:rsidR="000D0DAA" w:rsidRDefault="000D0DAA" w:rsidP="000C1E97">
            <w:pPr>
              <w:rPr>
                <w:color w:val="0072C7" w:themeColor="accent2"/>
                <w:lang w:val="es-ES_tradnl"/>
              </w:rPr>
            </w:pPr>
          </w:p>
          <w:p w14:paraId="09E08B99" w14:textId="47ECE034" w:rsidR="004E600E" w:rsidRDefault="004E600E" w:rsidP="00216C81">
            <w:pPr>
              <w:rPr>
                <w:color w:val="0072C7" w:themeColor="accent2"/>
                <w:lang w:val="es-ES_tradnl"/>
              </w:rPr>
            </w:pPr>
            <w:r>
              <w:rPr>
                <w:noProof/>
                <w:color w:val="0072C7" w:themeColor="accent2"/>
                <w:lang w:eastAsia="es-ES"/>
              </w:rPr>
              <w:drawing>
                <wp:anchor distT="0" distB="0" distL="114300" distR="114300" simplePos="0" relativeHeight="251659264" behindDoc="0" locked="0" layoutInCell="1" allowOverlap="1" wp14:anchorId="75933175" wp14:editId="476147B1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76835</wp:posOffset>
                  </wp:positionV>
                  <wp:extent cx="351155" cy="349250"/>
                  <wp:effectExtent l="38100" t="95250" r="67945" b="31750"/>
                  <wp:wrapThrough wrapText="bothSides">
                    <wp:wrapPolygon edited="0">
                      <wp:start x="3515" y="-5891"/>
                      <wp:lineTo x="-2344" y="-3535"/>
                      <wp:lineTo x="-2344" y="15316"/>
                      <wp:lineTo x="5859" y="22385"/>
                      <wp:lineTo x="15233" y="22385"/>
                      <wp:lineTo x="23436" y="15316"/>
                      <wp:lineTo x="24608" y="4713"/>
                      <wp:lineTo x="22264" y="-3535"/>
                      <wp:lineTo x="17577" y="-5891"/>
                      <wp:lineTo x="3515" y="-5891"/>
                    </wp:wrapPolygon>
                  </wp:wrapThrough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nnamed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55" cy="3492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18900000" algn="b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A05AEB" w14:textId="0EDB3081" w:rsidR="003D1B71" w:rsidRPr="00216C81" w:rsidRDefault="000D0DAA" w:rsidP="00216C81">
            <w:pPr>
              <w:rPr>
                <w:lang w:val="es-ES_tradnl"/>
              </w:rPr>
            </w:pPr>
            <w:r w:rsidRPr="00216C81">
              <w:rPr>
                <w:sz w:val="20"/>
                <w:szCs w:val="20"/>
                <w:lang w:val="es-ES_tradnl"/>
              </w:rPr>
              <w:t>Movilidad propia: Si</w:t>
            </w:r>
          </w:p>
          <w:p w14:paraId="70CCA683" w14:textId="77777777" w:rsidR="000D0DAA" w:rsidRDefault="000D0DAA" w:rsidP="000D0DAA">
            <w:pPr>
              <w:rPr>
                <w:sz w:val="20"/>
                <w:szCs w:val="20"/>
                <w:lang w:val="es-ES_tradnl"/>
              </w:rPr>
            </w:pPr>
          </w:p>
          <w:p w14:paraId="761CD1D1" w14:textId="77777777" w:rsidR="000D0DAA" w:rsidRDefault="000D0DAA" w:rsidP="000D0DAA">
            <w:pPr>
              <w:rPr>
                <w:sz w:val="20"/>
                <w:szCs w:val="20"/>
                <w:lang w:val="es-ES_tradnl"/>
              </w:rPr>
            </w:pPr>
          </w:p>
          <w:p w14:paraId="4AAA4439" w14:textId="77777777" w:rsidR="00840405" w:rsidRDefault="00840405" w:rsidP="00216C81">
            <w:pPr>
              <w:rPr>
                <w:sz w:val="20"/>
                <w:szCs w:val="20"/>
                <w:lang w:val="es-ES_tradnl"/>
              </w:rPr>
            </w:pPr>
            <w:r>
              <w:rPr>
                <w:noProof/>
                <w:sz w:val="20"/>
                <w:szCs w:val="20"/>
                <w:lang w:eastAsia="es-ES"/>
              </w:rPr>
              <w:drawing>
                <wp:anchor distT="0" distB="0" distL="114300" distR="114300" simplePos="0" relativeHeight="251660288" behindDoc="0" locked="0" layoutInCell="1" allowOverlap="1" wp14:anchorId="096164BE" wp14:editId="78627B07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81197</wp:posOffset>
                  </wp:positionV>
                  <wp:extent cx="347980" cy="349250"/>
                  <wp:effectExtent l="38100" t="95250" r="71120" b="31750"/>
                  <wp:wrapThrough wrapText="bothSides">
                    <wp:wrapPolygon edited="0">
                      <wp:start x="4730" y="-5891"/>
                      <wp:lineTo x="-2365" y="-3535"/>
                      <wp:lineTo x="-2365" y="9425"/>
                      <wp:lineTo x="-1182" y="15316"/>
                      <wp:lineTo x="3547" y="22385"/>
                      <wp:lineTo x="17737" y="22385"/>
                      <wp:lineTo x="18920" y="20029"/>
                      <wp:lineTo x="23650" y="15316"/>
                      <wp:lineTo x="24832" y="3535"/>
                      <wp:lineTo x="22467" y="-3535"/>
                      <wp:lineTo x="16555" y="-5891"/>
                      <wp:lineTo x="4730" y="-5891"/>
                    </wp:wrapPolygon>
                  </wp:wrapThrough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cono-bebe-color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492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18900000" algn="b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081DF2" w14:textId="035CB2F0" w:rsidR="000D0DAA" w:rsidRDefault="000D0DAA" w:rsidP="00216C81">
            <w:pPr>
              <w:rPr>
                <w:noProof/>
                <w:sz w:val="20"/>
                <w:szCs w:val="20"/>
                <w:lang w:val="es-AR" w:eastAsia="es-AR"/>
              </w:rPr>
            </w:pPr>
            <w:r>
              <w:rPr>
                <w:sz w:val="20"/>
                <w:szCs w:val="20"/>
                <w:lang w:val="es-ES_tradnl"/>
              </w:rPr>
              <w:t>Hijos: S</w:t>
            </w:r>
            <w:r w:rsidR="004E600E">
              <w:rPr>
                <w:sz w:val="20"/>
                <w:szCs w:val="20"/>
                <w:lang w:val="es-ES_tradnl"/>
              </w:rPr>
              <w:t>i,</w:t>
            </w:r>
            <w:r>
              <w:rPr>
                <w:sz w:val="20"/>
                <w:szCs w:val="20"/>
                <w:lang w:val="es-ES_tradnl"/>
              </w:rPr>
              <w:t xml:space="preserve"> </w:t>
            </w:r>
            <w:r w:rsidR="004E600E">
              <w:rPr>
                <w:sz w:val="20"/>
                <w:szCs w:val="20"/>
                <w:lang w:val="es-ES_tradnl"/>
              </w:rPr>
              <w:t>20</w:t>
            </w:r>
            <w:r w:rsidR="00216C81">
              <w:rPr>
                <w:sz w:val="20"/>
                <w:szCs w:val="20"/>
                <w:lang w:val="es-ES_tradnl"/>
              </w:rPr>
              <w:t xml:space="preserve"> años.</w:t>
            </w:r>
            <w:r w:rsidR="00216C81">
              <w:rPr>
                <w:noProof/>
                <w:sz w:val="20"/>
                <w:szCs w:val="20"/>
                <w:lang w:val="es-AR" w:eastAsia="es-AR"/>
              </w:rPr>
              <w:t xml:space="preserve"> </w:t>
            </w:r>
          </w:p>
          <w:p w14:paraId="689D65FA" w14:textId="77777777" w:rsidR="004E600E" w:rsidRDefault="004E600E" w:rsidP="007670D7">
            <w:pPr>
              <w:pStyle w:val="Ttulo2"/>
              <w:rPr>
                <w:rFonts w:ascii="Calibri" w:hAnsi="Calibri" w:cs="Calibri"/>
                <w:bCs w:val="0"/>
                <w:sz w:val="28"/>
                <w:szCs w:val="28"/>
              </w:rPr>
            </w:pPr>
          </w:p>
          <w:p w14:paraId="036FFF7E" w14:textId="200D9EBC" w:rsidR="0008184A" w:rsidRDefault="003C6C99" w:rsidP="007670D7">
            <w:pPr>
              <w:pStyle w:val="Ttulo2"/>
              <w:rPr>
                <w:rFonts w:ascii="Calibri" w:hAnsi="Calibri" w:cs="Calibri"/>
                <w:bCs w:val="0"/>
                <w:sz w:val="28"/>
                <w:szCs w:val="28"/>
              </w:rPr>
            </w:pPr>
            <w:r>
              <w:rPr>
                <w:rFonts w:asciiTheme="majorHAnsi" w:hAnsiTheme="majorHAnsi"/>
                <w:b w:val="0"/>
                <w:noProof/>
                <w:sz w:val="18"/>
                <w:szCs w:val="18"/>
              </w:rPr>
              <w:drawing>
                <wp:anchor distT="0" distB="0" distL="114300" distR="114300" simplePos="0" relativeHeight="251672576" behindDoc="0" locked="0" layoutInCell="1" allowOverlap="1" wp14:anchorId="25965082" wp14:editId="3DBFAFB0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415290</wp:posOffset>
                  </wp:positionV>
                  <wp:extent cx="248285" cy="248285"/>
                  <wp:effectExtent l="0" t="0" r="0" b="0"/>
                  <wp:wrapThrough wrapText="bothSides">
                    <wp:wrapPolygon edited="0">
                      <wp:start x="0" y="0"/>
                      <wp:lineTo x="0" y="19887"/>
                      <wp:lineTo x="19887" y="19887"/>
                      <wp:lineTo x="19887" y="0"/>
                      <wp:lineTo x="0" y="0"/>
                    </wp:wrapPolygon>
                  </wp:wrapThrough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70D7" w:rsidRPr="007670D7">
              <w:rPr>
                <w:rFonts w:ascii="Calibri" w:hAnsi="Calibri" w:cs="Calibri"/>
                <w:bCs w:val="0"/>
                <w:sz w:val="28"/>
                <w:szCs w:val="28"/>
              </w:rPr>
              <w:t>Mis Proyectos</w:t>
            </w:r>
          </w:p>
          <w:p w14:paraId="5264392F" w14:textId="11B32135" w:rsidR="00195FA3" w:rsidRPr="008F43A7" w:rsidRDefault="00000000" w:rsidP="00195FA3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/>
                <w:color w:val="0072C7" w:themeColor="accent2"/>
                <w:sz w:val="24"/>
                <w:u w:val="single"/>
              </w:rPr>
            </w:pPr>
            <w:hyperlink r:id="rId24" w:history="1">
              <w:r w:rsidR="00F41A2C" w:rsidRPr="00F41A2C">
                <w:rPr>
                  <w:rStyle w:val="Hipervnculo"/>
                  <w:rFonts w:asciiTheme="majorHAnsi" w:hAnsiTheme="majorHAnsi"/>
                  <w:b/>
                  <w:sz w:val="24"/>
                </w:rPr>
                <w:t>L&amp;H Informática</w:t>
              </w:r>
            </w:hyperlink>
          </w:p>
          <w:p w14:paraId="026055B6" w14:textId="6D16434E" w:rsidR="00F41A2C" w:rsidRDefault="00F41A2C" w:rsidP="007670D7">
            <w:pPr>
              <w:rPr>
                <w:rFonts w:asciiTheme="majorHAnsi" w:hAnsiTheme="majorHAnsi"/>
                <w:b/>
                <w:bCs/>
                <w:color w:val="0072C7" w:themeColor="accent2"/>
              </w:rPr>
            </w:pPr>
            <w:r>
              <w:rPr>
                <w:rFonts w:asciiTheme="majorHAnsi" w:hAnsiTheme="majorHAnsi"/>
                <w:b/>
                <w:noProof/>
                <w:sz w:val="18"/>
                <w:szCs w:val="18"/>
              </w:rPr>
              <w:drawing>
                <wp:anchor distT="0" distB="0" distL="114300" distR="114300" simplePos="0" relativeHeight="251674624" behindDoc="0" locked="0" layoutInCell="1" allowOverlap="1" wp14:anchorId="2FA4B0F8" wp14:editId="18143C19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147320</wp:posOffset>
                  </wp:positionV>
                  <wp:extent cx="247650" cy="247650"/>
                  <wp:effectExtent l="0" t="0" r="8890" b="889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956395" w14:textId="34D761F4" w:rsidR="00195FA3" w:rsidRPr="00F41A2C" w:rsidRDefault="00000000" w:rsidP="007670D7">
            <w:pPr>
              <w:rPr>
                <w:rFonts w:asciiTheme="majorHAnsi" w:hAnsiTheme="majorHAnsi"/>
                <w:b/>
                <w:bCs/>
                <w:color w:val="0072C7" w:themeColor="accent2"/>
              </w:rPr>
            </w:pPr>
            <w:hyperlink r:id="rId25" w:history="1">
              <w:r w:rsidR="00F41A2C" w:rsidRPr="00F41A2C">
                <w:rPr>
                  <w:rStyle w:val="Hipervnculo"/>
                  <w:rFonts w:asciiTheme="majorHAnsi" w:hAnsiTheme="majorHAnsi"/>
                  <w:b/>
                  <w:bCs/>
                </w:rPr>
                <w:t>Portfolio LEO</w:t>
              </w:r>
            </w:hyperlink>
          </w:p>
          <w:p w14:paraId="12B57E2B" w14:textId="77777777" w:rsidR="00F41A2C" w:rsidRPr="008F43A7" w:rsidRDefault="00F41A2C" w:rsidP="007670D7">
            <w:pPr>
              <w:rPr>
                <w:rFonts w:asciiTheme="majorHAnsi" w:hAnsiTheme="majorHAnsi"/>
                <w:b/>
                <w:bCs/>
                <w:color w:val="0072C7" w:themeColor="accent2"/>
              </w:rPr>
            </w:pPr>
          </w:p>
          <w:p w14:paraId="1AA72372" w14:textId="2C64B84F" w:rsidR="007670D7" w:rsidRPr="00F41A2C" w:rsidRDefault="007670D7" w:rsidP="00F41A2C">
            <w:pPr>
              <w:rPr>
                <w:b/>
                <w:bCs/>
                <w:color w:val="000000" w:themeColor="text1"/>
              </w:rPr>
            </w:pPr>
          </w:p>
          <w:p w14:paraId="7C1859AA" w14:textId="00327B15" w:rsidR="0008184A" w:rsidRDefault="0008184A" w:rsidP="0008184A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/>
                <w:sz w:val="22"/>
                <w:szCs w:val="22"/>
              </w:rPr>
            </w:pPr>
          </w:p>
          <w:p w14:paraId="10467BB7" w14:textId="3880D074" w:rsidR="00216C81" w:rsidRPr="00840405" w:rsidRDefault="00216C81" w:rsidP="00216C81">
            <w:pPr>
              <w:rPr>
                <w:noProof/>
                <w:sz w:val="20"/>
                <w:szCs w:val="20"/>
                <w:lang w:val="es-AR" w:eastAsia="es-AR"/>
              </w:rPr>
            </w:pPr>
          </w:p>
        </w:tc>
        <w:tc>
          <w:tcPr>
            <w:tcW w:w="423" w:type="dxa"/>
          </w:tcPr>
          <w:p w14:paraId="7B04CE21" w14:textId="77777777" w:rsidR="003D1B71" w:rsidRPr="00CA16E3" w:rsidRDefault="003D1B71" w:rsidP="000C1E97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0264C01A" w14:textId="77777777" w:rsidR="003D1B71" w:rsidRPr="00CA16E3" w:rsidRDefault="003D1B71" w:rsidP="000C1E97">
            <w:pPr>
              <w:rPr>
                <w:lang w:val="es-ES_tradnl"/>
              </w:rPr>
            </w:pPr>
          </w:p>
        </w:tc>
      </w:tr>
    </w:tbl>
    <w:p w14:paraId="2924E84E" w14:textId="07F0D194" w:rsidR="00C33939" w:rsidRDefault="00C33939" w:rsidP="00C33939"/>
    <w:p w14:paraId="3CA4DB0E" w14:textId="1B747C15" w:rsidR="00C33939" w:rsidRDefault="00C33939" w:rsidP="00C33939"/>
    <w:p w14:paraId="3DBD599F" w14:textId="431490EE" w:rsidR="00FE2529" w:rsidRPr="004A7341" w:rsidRDefault="004A7341" w:rsidP="00FE2529">
      <w:pPr>
        <w:pStyle w:val="Ttulo2"/>
        <w:jc w:val="center"/>
        <w:rPr>
          <w:rFonts w:ascii="Calibri Light" w:hAnsi="Calibri Light" w:cs="Calibri Light"/>
          <w:bCs w:val="0"/>
          <w:color w:val="auto"/>
          <w:sz w:val="28"/>
          <w:szCs w:val="28"/>
        </w:rPr>
      </w:pPr>
      <w:r w:rsidRPr="004A7341">
        <w:rPr>
          <w:rFonts w:ascii="Calibri Light" w:hAnsi="Calibri Light" w:cs="Calibri Light"/>
          <w:bCs w:val="0"/>
          <w:sz w:val="28"/>
          <w:szCs w:val="28"/>
        </w:rPr>
        <w:lastRenderedPageBreak/>
        <w:t>Certificados y Diplomas</w:t>
      </w:r>
      <w:r w:rsidR="00511A47" w:rsidRPr="004A7341">
        <w:rPr>
          <w:rFonts w:ascii="Calibri Light" w:hAnsi="Calibri Light" w:cs="Calibri Light"/>
          <w:bCs w:val="0"/>
          <w:sz w:val="28"/>
          <w:szCs w:val="28"/>
        </w:rPr>
        <w:t>.</w:t>
      </w:r>
    </w:p>
    <w:p w14:paraId="5682FF89" w14:textId="7A92141E" w:rsidR="00455B83" w:rsidRDefault="00455B83" w:rsidP="006D79A8">
      <w:pPr>
        <w:pStyle w:val="Textoindependiente"/>
        <w:rPr>
          <w:lang w:val="es-ES_tradnl"/>
        </w:rPr>
      </w:pPr>
    </w:p>
    <w:p w14:paraId="511AAB93" w14:textId="0734F6CE" w:rsidR="00455B83" w:rsidRDefault="00455B83" w:rsidP="006D79A8">
      <w:pPr>
        <w:pStyle w:val="Textoindependiente"/>
        <w:rPr>
          <w:lang w:val="es-ES_tradnl"/>
        </w:rPr>
      </w:pPr>
    </w:p>
    <w:p w14:paraId="15ECEC7E" w14:textId="6233AA60" w:rsidR="00455B83" w:rsidRDefault="00D70CAB" w:rsidP="00FE2529">
      <w:pPr>
        <w:pStyle w:val="Textoindependiente"/>
        <w:jc w:val="center"/>
        <w:rPr>
          <w:lang w:val="es-ES_tradnl"/>
        </w:rPr>
      </w:pPr>
      <w:r>
        <w:rPr>
          <w:noProof/>
          <w:lang w:val="es-ES_tradnl"/>
        </w:rPr>
        <w:object w:dxaOrig="8420" w:dyaOrig="5950" w14:anchorId="0CE86D53">
          <v:shape id="_x0000_i1025" type="#_x0000_t75" style="width:364.5pt;height:225pt" o:ole="" o:bordertopcolor="this" o:borderleftcolor="this" o:borderbottomcolor="this" o:borderrightcolor="this">
            <v:imagedata r:id="rId26" o:title=""/>
            <w10:bordertop type="single" width="18"/>
            <w10:borderleft type="single" width="18"/>
            <w10:borderbottom type="single" width="18"/>
            <w10:borderright type="single" width="18"/>
          </v:shape>
          <o:OLEObject Type="Embed" ProgID="Acrobat.Document.DC" ShapeID="_x0000_i1025" DrawAspect="Content" ObjectID="_1752219671" r:id="rId27"/>
        </w:object>
      </w:r>
    </w:p>
    <w:p w14:paraId="5A11C34E" w14:textId="77777777" w:rsidR="00FE2529" w:rsidRDefault="00FE2529" w:rsidP="00FE2529">
      <w:pPr>
        <w:pStyle w:val="Textoindependiente"/>
        <w:jc w:val="center"/>
        <w:rPr>
          <w:lang w:val="es-ES_tradnl"/>
        </w:rPr>
      </w:pPr>
    </w:p>
    <w:p w14:paraId="2DD64877" w14:textId="7E6F9279" w:rsidR="00511A47" w:rsidRDefault="00D70CAB" w:rsidP="00FE2529">
      <w:pPr>
        <w:jc w:val="center"/>
        <w:rPr>
          <w:lang w:val="es-ES_tradnl"/>
        </w:rPr>
      </w:pPr>
      <w:r>
        <w:rPr>
          <w:noProof/>
          <w:lang w:val="es-ES_tradnl"/>
        </w:rPr>
        <w:object w:dxaOrig="12630" w:dyaOrig="8926" w14:anchorId="5D2EB86F">
          <v:shape id="_x0000_i1026" type="#_x0000_t75" style="width:367.5pt;height:254.25pt" o:ole="" o:bordertopcolor="this" o:borderleftcolor="this" o:borderbottomcolor="this" o:borderrightcolor="this">
            <v:imagedata r:id="rId28" o:title=""/>
            <w10:bordertop type="single" width="18"/>
            <w10:borderleft type="single" width="18"/>
            <w10:borderbottom type="single" width="18"/>
            <w10:borderright type="single" width="18"/>
          </v:shape>
          <o:OLEObject Type="Embed" ProgID="Acrobat.Document.DC" ShapeID="_x0000_i1026" DrawAspect="Content" ObjectID="_1752219672" r:id="rId29"/>
        </w:object>
      </w:r>
    </w:p>
    <w:p w14:paraId="12F2D539" w14:textId="7CD83B6A" w:rsidR="00A62780" w:rsidRDefault="00A62780" w:rsidP="00FE2529">
      <w:pPr>
        <w:jc w:val="center"/>
        <w:rPr>
          <w:lang w:val="es-ES_tradnl"/>
        </w:rPr>
      </w:pPr>
    </w:p>
    <w:p w14:paraId="0E6C5C34" w14:textId="65E879D9" w:rsidR="00511A47" w:rsidRDefault="00511A47" w:rsidP="00FE2529">
      <w:pPr>
        <w:jc w:val="center"/>
        <w:rPr>
          <w:b/>
          <w:bCs/>
          <w:lang w:val="es-ES_tradnl"/>
        </w:rPr>
      </w:pPr>
      <w:r w:rsidRPr="00511A47">
        <w:rPr>
          <w:b/>
          <w:bCs/>
          <w:lang w:val="es-ES_tradnl"/>
        </w:rPr>
        <w:t>INSTITUTO “SAINT LOUIS”</w:t>
      </w:r>
    </w:p>
    <w:p w14:paraId="2297747E" w14:textId="77777777" w:rsidR="00511A47" w:rsidRPr="00511A47" w:rsidRDefault="00511A47" w:rsidP="00FE2529">
      <w:pPr>
        <w:jc w:val="center"/>
        <w:rPr>
          <w:b/>
          <w:bCs/>
          <w:lang w:val="es-ES_tradnl"/>
        </w:rPr>
      </w:pPr>
    </w:p>
    <w:p w14:paraId="6C2278DF" w14:textId="731C11F8" w:rsidR="00511A47" w:rsidRPr="00511A47" w:rsidRDefault="00511A47" w:rsidP="00511A47">
      <w:pPr>
        <w:jc w:val="center"/>
        <w:rPr>
          <w:lang w:val="es-ES_tradnl"/>
        </w:rPr>
      </w:pPr>
      <w:r w:rsidRPr="00511A47">
        <w:rPr>
          <w:lang w:val="es-ES_tradnl"/>
        </w:rPr>
        <w:t>DIPLOMA DE INGLES.</w:t>
      </w:r>
    </w:p>
    <w:p w14:paraId="16EA42EB" w14:textId="3415F389" w:rsidR="00511A47" w:rsidRDefault="00511A47" w:rsidP="00511A47">
      <w:pPr>
        <w:jc w:val="center"/>
        <w:rPr>
          <w:lang w:val="es-ES_tradnl"/>
        </w:rPr>
      </w:pPr>
    </w:p>
    <w:p w14:paraId="492C9128" w14:textId="16C53C94" w:rsidR="00511A47" w:rsidRDefault="00511A47" w:rsidP="00511A47">
      <w:pPr>
        <w:jc w:val="center"/>
        <w:rPr>
          <w:b/>
          <w:bCs/>
          <w:lang w:val="es-ES_tradnl"/>
        </w:rPr>
      </w:pPr>
      <w:r w:rsidRPr="00511A47">
        <w:rPr>
          <w:b/>
          <w:bCs/>
          <w:lang w:val="es-ES_tradnl"/>
        </w:rPr>
        <w:t>INSTITUTO “SANTO DOMINGO”</w:t>
      </w:r>
      <w:r>
        <w:rPr>
          <w:b/>
          <w:bCs/>
          <w:lang w:val="es-ES_tradnl"/>
        </w:rPr>
        <w:t xml:space="preserve"> </w:t>
      </w:r>
      <w:r w:rsidRPr="00511A47">
        <w:rPr>
          <w:b/>
          <w:bCs/>
          <w:lang w:val="es-ES_tradnl"/>
        </w:rPr>
        <w:t>(CORDOBA)</w:t>
      </w:r>
    </w:p>
    <w:p w14:paraId="27B1AA8C" w14:textId="77777777" w:rsidR="00511A47" w:rsidRDefault="00511A47" w:rsidP="00511A47">
      <w:pPr>
        <w:jc w:val="center"/>
        <w:rPr>
          <w:b/>
          <w:bCs/>
          <w:lang w:val="es-ES_tradnl"/>
        </w:rPr>
      </w:pPr>
    </w:p>
    <w:p w14:paraId="324111C8" w14:textId="67718520" w:rsidR="00511A47" w:rsidRPr="00511A47" w:rsidRDefault="00FB24F7" w:rsidP="00511A47">
      <w:pPr>
        <w:jc w:val="center"/>
        <w:rPr>
          <w:lang w:val="es-ES_tradnl"/>
        </w:rPr>
      </w:pPr>
      <w:r>
        <w:rPr>
          <w:lang w:val="es-ES_tradnl"/>
        </w:rPr>
        <w:t xml:space="preserve">DIPLOMA </w:t>
      </w:r>
      <w:r w:rsidR="00511A47" w:rsidRPr="00511A47">
        <w:rPr>
          <w:lang w:val="es-ES_tradnl"/>
        </w:rPr>
        <w:t>TECNICO SUPERIOR EN ANALISIS DE SI</w:t>
      </w:r>
      <w:r w:rsidR="00C33939">
        <w:rPr>
          <w:lang w:val="es-ES_tradnl"/>
        </w:rPr>
        <w:t>S</w:t>
      </w:r>
      <w:r w:rsidR="00511A47" w:rsidRPr="00511A47">
        <w:rPr>
          <w:lang w:val="es-ES_tradnl"/>
        </w:rPr>
        <w:t>TEMAS.</w:t>
      </w:r>
    </w:p>
    <w:p w14:paraId="5DA92634" w14:textId="77777777" w:rsidR="00511A47" w:rsidRPr="00A62780" w:rsidRDefault="00511A47" w:rsidP="00FE2529">
      <w:pPr>
        <w:jc w:val="center"/>
        <w:rPr>
          <w:lang w:val="es-ES_tradnl"/>
        </w:rPr>
      </w:pPr>
    </w:p>
    <w:sectPr w:rsidR="00511A47" w:rsidRPr="00A62780" w:rsidSect="00665F95">
      <w:headerReference w:type="default" r:id="rId3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680C4" w14:textId="77777777" w:rsidR="006852EA" w:rsidRDefault="006852EA" w:rsidP="00590471">
      <w:r>
        <w:separator/>
      </w:r>
    </w:p>
  </w:endnote>
  <w:endnote w:type="continuationSeparator" w:id="0">
    <w:p w14:paraId="4CD4EFF9" w14:textId="77777777" w:rsidR="006852EA" w:rsidRDefault="006852E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9644D" w14:textId="77777777" w:rsidR="006852EA" w:rsidRDefault="006852EA" w:rsidP="00590471">
      <w:r>
        <w:separator/>
      </w:r>
    </w:p>
  </w:footnote>
  <w:footnote w:type="continuationSeparator" w:id="0">
    <w:p w14:paraId="07274245" w14:textId="77777777" w:rsidR="006852EA" w:rsidRDefault="006852E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8121" w14:textId="77777777"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E034F24" wp14:editId="7FFFE2C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CD19CC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BIXJKXwY2wsBkLRSIn2Kwq3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Fw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ySF8fkWLjgUDMwbaJyLLN5TmVWjiUEXiOqTTQ5Fq521jYwZ2flWLjN1KyCzs7m&#10;iZVZOZYQWI2oHAuXlJsZKBJNjoUHCqUXzJMrs3IsIfDaQHcs5ukV7ozWKpg2UTkWHqswq6A20TzD&#10;wmMtWgVzdlaOhdvwrCrwwG7WIARONy7KsYTAy0CQyDvIZgYyOy/mORYuFNU28Gwi1ytqBh4SF+VY&#10;QuA1oiBxMTmWJd5/Gqe2EHgayDp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H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vbPJsSzKsYTA0kA5Fh6aMTPQvbPJ&#10;sfBqgyDRPMeyKMcSAq8NFIkmx8IDWloFE4nKsfBqj1kFtYkmx7LoOZYQeI2oNtHkWBblWEJgaaDn&#10;WHjt0MxAkWhyLItyLCHwqqBINDkWnkUVJJp3hC3KsYTAq4Ii0eRYeAJbq2AiUTmWxeRYeEw4ax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P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9eKY51hW5VhC&#10;4GmgXhyTY1mVYwmBp4Ei0eRYVuVYQmBpoBzLanIsq55jCYGngSLR5FhWvSssBJ4GikSTY1mVYwmB&#10;p4Ei0eRYVuVYQuBpoEg0OZZNOZYQOBpsyrGEwMtAZufN5Fg25VhC4Gkgs/NmciybnmMJgaeBzM6b&#10;ybFsUCrp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1P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5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vYaXu&#10;1sAVIPiMRosLM68hfkh+81LMUPiE1KP/h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hfCwmYsFImcYLOqcCE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sDSqWwPCHwNFAkmhzLA0pFNDCRqBzL&#10;w+RYHlAqooGJROVYHibH8lCOJQRWLyjH8jA5lgeUSm0Dk2N5KMcSAq8KikSTY3koxxICTwNFosmx&#10;PJRjCYGngSLR5FgeyrGEwNJAOZaHybE8lGMJgaeBItHkWB7KsYTA00CRaHIsD+VYQuBpoEg0OZaH&#10;ciwh8DRQJJocy0M5lhA4GjyVYwmBl4FwLE+TY3kqxxICTwOZnZ8mx/JUjiUEngYyOz9NjuWpHEsI&#10;PA3ET3yaHMtTOZYQeBqIn/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zPqBzLbN4VNivHEgLPAvWJJscyK8cS&#10;As8CRaLJscy3p1JMjmVWjiUEVhOUY5lNjoWnZ2U0mhwLL55rASYSlWOZzXMss3IsIfA6UZFociyz&#10;Pp0SAs8CRaLJscx6jiUElgXKscwmxzIrxxICzwJFosmx8P6sINHkWHicVwswZ2flWHhW3uwDRaLJ&#10;sczKsYTA+wqKRJNjmfVJlRBYFijHMpscy6wcSwg8CxSJJscyK8cSAs8CRaLJsczKsYTAs0CRaHIs&#10;s3IsIfAsUCSaHAuvX8tw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L6Cciy7ybHsUCq5D0yOZVeOJQReExSJJseyK8cSAs8CRaLJsezKsYTAs0CRaHIsu3IsIbAs&#10;UI5lNzmWXTmWEHgWKBJNjmVXjiUEngWKRJNj2ZVjCYFngSLR5Fh25VhC4FmgSDQ5ll05lhA4FhzK&#10;sYTAK0A4lsPkWA7lWELgWSCz82FyLIdyLCHwLJDZ+TA5lkM5lhB4Fsg68TA5lkM5lhB4Fsg68TA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KBUCssTAk8DRaLJsTygVEQDE4nKsTxMjuUBpSIamEhUjuVhciwP5VhCYPWCciwPk2N5QKnU&#10;NjA5lodyLCHwqqBINDmWh3IsIfA0UCSaHMtDOZYQeBooEk2O5aEcSwgsDZRjeZgcy0M5lhB4GigS&#10;TY7loRxLCDwNFIkmx/JQjiUEngaKRJNjeSjHEgJPA0WiybE8lGMJgaPBUzmWEHgZ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hFXfv/jKBgCb&#10;3yYADgAAAAAAAAAAAAAAAAAuAgAAZHJzL2Uyb0RvYy54bWxQSwECLQAUAAYACAAAACEAURLqK+IA&#10;AAAOAQAADwAAAAAAAAAAAAAAAABSzQYAZHJzL2Rvd25yZXYueG1sUEsFBgAAAAAEAAQA8wAAAGHO&#10;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4834C88"/>
    <w:multiLevelType w:val="hybridMultilevel"/>
    <w:tmpl w:val="898670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BF1F5D"/>
    <w:multiLevelType w:val="hybridMultilevel"/>
    <w:tmpl w:val="D1123D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6C6768"/>
    <w:multiLevelType w:val="hybridMultilevel"/>
    <w:tmpl w:val="88B402F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25AC5C8"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  <w:color w:val="666666" w:themeColor="accent4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923AE"/>
    <w:multiLevelType w:val="hybridMultilevel"/>
    <w:tmpl w:val="4712CA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33C6D"/>
    <w:multiLevelType w:val="hybridMultilevel"/>
    <w:tmpl w:val="D160D2F4"/>
    <w:lvl w:ilvl="0" w:tplc="04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C3D3EF7"/>
    <w:multiLevelType w:val="hybridMultilevel"/>
    <w:tmpl w:val="410613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F5300A"/>
    <w:multiLevelType w:val="hybridMultilevel"/>
    <w:tmpl w:val="79BC8D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5E6324"/>
    <w:multiLevelType w:val="hybridMultilevel"/>
    <w:tmpl w:val="361E9AC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8ED763F"/>
    <w:multiLevelType w:val="hybridMultilevel"/>
    <w:tmpl w:val="28F80220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FB5B60"/>
    <w:multiLevelType w:val="hybridMultilevel"/>
    <w:tmpl w:val="8EB8A82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741693"/>
    <w:multiLevelType w:val="hybridMultilevel"/>
    <w:tmpl w:val="530090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E7720"/>
    <w:multiLevelType w:val="hybridMultilevel"/>
    <w:tmpl w:val="D0C83DE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29616E"/>
    <w:multiLevelType w:val="hybridMultilevel"/>
    <w:tmpl w:val="0CEC2BB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EA3B3A"/>
    <w:multiLevelType w:val="hybridMultilevel"/>
    <w:tmpl w:val="C7F0BA5E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AB18F8"/>
    <w:multiLevelType w:val="hybridMultilevel"/>
    <w:tmpl w:val="0D34031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0B3595"/>
    <w:multiLevelType w:val="hybridMultilevel"/>
    <w:tmpl w:val="FAECBB82"/>
    <w:lvl w:ilvl="0" w:tplc="E9308B56">
      <w:start w:val="1995"/>
      <w:numFmt w:val="bullet"/>
      <w:lvlText w:val="•"/>
      <w:lvlJc w:val="left"/>
      <w:pPr>
        <w:ind w:left="720" w:hanging="360"/>
      </w:pPr>
      <w:rPr>
        <w:rFonts w:ascii="Corbel" w:eastAsia="Calibri" w:hAnsi="Corbel" w:cs="Calibri" w:hint="default"/>
        <w:color w:val="666666" w:themeColor="accent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AC2B5E"/>
    <w:multiLevelType w:val="hybridMultilevel"/>
    <w:tmpl w:val="1D5E29C0"/>
    <w:lvl w:ilvl="0" w:tplc="AE8CA42E">
      <w:numFmt w:val="bullet"/>
      <w:lvlText w:val="•"/>
      <w:lvlJc w:val="left"/>
      <w:pPr>
        <w:ind w:left="720" w:hanging="360"/>
      </w:pPr>
      <w:rPr>
        <w:rFonts w:ascii="Corbel" w:eastAsia="Calibri" w:hAnsi="Corbel" w:cs="Calibri" w:hint="default"/>
        <w:color w:val="666666" w:themeColor="accent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575002"/>
    <w:multiLevelType w:val="hybridMultilevel"/>
    <w:tmpl w:val="603076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1258AB"/>
    <w:multiLevelType w:val="hybridMultilevel"/>
    <w:tmpl w:val="9D868FE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9B3B30"/>
    <w:multiLevelType w:val="hybridMultilevel"/>
    <w:tmpl w:val="B5F0608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B1C236A"/>
    <w:multiLevelType w:val="hybridMultilevel"/>
    <w:tmpl w:val="BFA4A70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988931">
    <w:abstractNumId w:val="10"/>
  </w:num>
  <w:num w:numId="2" w16cid:durableId="218637303">
    <w:abstractNumId w:val="13"/>
  </w:num>
  <w:num w:numId="3" w16cid:durableId="1792437181">
    <w:abstractNumId w:val="9"/>
  </w:num>
  <w:num w:numId="4" w16cid:durableId="104351048">
    <w:abstractNumId w:val="34"/>
  </w:num>
  <w:num w:numId="5" w16cid:durableId="851188669">
    <w:abstractNumId w:val="17"/>
  </w:num>
  <w:num w:numId="6" w16cid:durableId="1109852546">
    <w:abstractNumId w:val="8"/>
  </w:num>
  <w:num w:numId="7" w16cid:durableId="24646524">
    <w:abstractNumId w:val="3"/>
  </w:num>
  <w:num w:numId="8" w16cid:durableId="518353743">
    <w:abstractNumId w:val="2"/>
  </w:num>
  <w:num w:numId="9" w16cid:durableId="1537692493">
    <w:abstractNumId w:val="1"/>
  </w:num>
  <w:num w:numId="10" w16cid:durableId="452745660">
    <w:abstractNumId w:val="0"/>
  </w:num>
  <w:num w:numId="11" w16cid:durableId="1995061727">
    <w:abstractNumId w:val="7"/>
  </w:num>
  <w:num w:numId="12" w16cid:durableId="898588220">
    <w:abstractNumId w:val="6"/>
  </w:num>
  <w:num w:numId="13" w16cid:durableId="1778982616">
    <w:abstractNumId w:val="5"/>
  </w:num>
  <w:num w:numId="14" w16cid:durableId="1968389988">
    <w:abstractNumId w:val="4"/>
  </w:num>
  <w:num w:numId="15" w16cid:durableId="1528105972">
    <w:abstractNumId w:val="21"/>
  </w:num>
  <w:num w:numId="16" w16cid:durableId="1096514070">
    <w:abstractNumId w:val="15"/>
  </w:num>
  <w:num w:numId="17" w16cid:durableId="258954033">
    <w:abstractNumId w:val="20"/>
  </w:num>
  <w:num w:numId="18" w16cid:durableId="1306202611">
    <w:abstractNumId w:val="22"/>
  </w:num>
  <w:num w:numId="19" w16cid:durableId="292252921">
    <w:abstractNumId w:val="28"/>
  </w:num>
  <w:num w:numId="20" w16cid:durableId="433865102">
    <w:abstractNumId w:val="32"/>
  </w:num>
  <w:num w:numId="21" w16cid:durableId="1424909494">
    <w:abstractNumId w:val="27"/>
  </w:num>
  <w:num w:numId="22" w16cid:durableId="1339232726">
    <w:abstractNumId w:val="16"/>
  </w:num>
  <w:num w:numId="23" w16cid:durableId="1809737432">
    <w:abstractNumId w:val="19"/>
  </w:num>
  <w:num w:numId="24" w16cid:durableId="1965193855">
    <w:abstractNumId w:val="11"/>
  </w:num>
  <w:num w:numId="25" w16cid:durableId="1281692259">
    <w:abstractNumId w:val="14"/>
  </w:num>
  <w:num w:numId="26" w16cid:durableId="1621374300">
    <w:abstractNumId w:val="26"/>
  </w:num>
  <w:num w:numId="27" w16cid:durableId="523713104">
    <w:abstractNumId w:val="30"/>
  </w:num>
  <w:num w:numId="28" w16cid:durableId="1915429481">
    <w:abstractNumId w:val="25"/>
  </w:num>
  <w:num w:numId="29" w16cid:durableId="1219317743">
    <w:abstractNumId w:val="23"/>
  </w:num>
  <w:num w:numId="30" w16cid:durableId="382140969">
    <w:abstractNumId w:val="35"/>
  </w:num>
  <w:num w:numId="31" w16cid:durableId="1584609993">
    <w:abstractNumId w:val="29"/>
  </w:num>
  <w:num w:numId="32" w16cid:durableId="1944991502">
    <w:abstractNumId w:val="24"/>
  </w:num>
  <w:num w:numId="33" w16cid:durableId="943417310">
    <w:abstractNumId w:val="12"/>
  </w:num>
  <w:num w:numId="34" w16cid:durableId="302003438">
    <w:abstractNumId w:val="18"/>
  </w:num>
  <w:num w:numId="35" w16cid:durableId="499006091">
    <w:abstractNumId w:val="31"/>
  </w:num>
  <w:num w:numId="36" w16cid:durableId="14531326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F59"/>
    <w:rsid w:val="00002B28"/>
    <w:rsid w:val="00060042"/>
    <w:rsid w:val="000816AE"/>
    <w:rsid w:val="0008184A"/>
    <w:rsid w:val="0008685D"/>
    <w:rsid w:val="00090860"/>
    <w:rsid w:val="000C1E97"/>
    <w:rsid w:val="000D0DAA"/>
    <w:rsid w:val="000E3C13"/>
    <w:rsid w:val="000F1200"/>
    <w:rsid w:val="000F629E"/>
    <w:rsid w:val="00112FD7"/>
    <w:rsid w:val="001328EC"/>
    <w:rsid w:val="00150ABD"/>
    <w:rsid w:val="001946FC"/>
    <w:rsid w:val="00195F88"/>
    <w:rsid w:val="00195FA3"/>
    <w:rsid w:val="001C408D"/>
    <w:rsid w:val="001D04BF"/>
    <w:rsid w:val="00216C81"/>
    <w:rsid w:val="00222466"/>
    <w:rsid w:val="00247254"/>
    <w:rsid w:val="0024753C"/>
    <w:rsid w:val="00251E1A"/>
    <w:rsid w:val="00276026"/>
    <w:rsid w:val="00281C4B"/>
    <w:rsid w:val="0028548A"/>
    <w:rsid w:val="002B2D17"/>
    <w:rsid w:val="002B4549"/>
    <w:rsid w:val="002B69BF"/>
    <w:rsid w:val="002D7CFB"/>
    <w:rsid w:val="002F7A08"/>
    <w:rsid w:val="00301219"/>
    <w:rsid w:val="00307C3B"/>
    <w:rsid w:val="00310F17"/>
    <w:rsid w:val="00315898"/>
    <w:rsid w:val="00322A46"/>
    <w:rsid w:val="003326CB"/>
    <w:rsid w:val="00353B60"/>
    <w:rsid w:val="003605B1"/>
    <w:rsid w:val="00376291"/>
    <w:rsid w:val="00380FD1"/>
    <w:rsid w:val="00383D02"/>
    <w:rsid w:val="00385DE7"/>
    <w:rsid w:val="003C6C99"/>
    <w:rsid w:val="003D1B71"/>
    <w:rsid w:val="003E73F9"/>
    <w:rsid w:val="00407833"/>
    <w:rsid w:val="00417C14"/>
    <w:rsid w:val="004269E9"/>
    <w:rsid w:val="00426B66"/>
    <w:rsid w:val="00455B83"/>
    <w:rsid w:val="00484B59"/>
    <w:rsid w:val="00490466"/>
    <w:rsid w:val="004A7341"/>
    <w:rsid w:val="004B0DC7"/>
    <w:rsid w:val="004C656F"/>
    <w:rsid w:val="004E158A"/>
    <w:rsid w:val="004E600E"/>
    <w:rsid w:val="005014C4"/>
    <w:rsid w:val="00511A47"/>
    <w:rsid w:val="005614DC"/>
    <w:rsid w:val="005626D0"/>
    <w:rsid w:val="005635AB"/>
    <w:rsid w:val="00565C77"/>
    <w:rsid w:val="0056708E"/>
    <w:rsid w:val="005801E5"/>
    <w:rsid w:val="00586A69"/>
    <w:rsid w:val="00590471"/>
    <w:rsid w:val="005A10A4"/>
    <w:rsid w:val="005C5B54"/>
    <w:rsid w:val="005D01FA"/>
    <w:rsid w:val="00604F59"/>
    <w:rsid w:val="006502FF"/>
    <w:rsid w:val="00653E17"/>
    <w:rsid w:val="00665F95"/>
    <w:rsid w:val="006852EA"/>
    <w:rsid w:val="00685F1B"/>
    <w:rsid w:val="00697813"/>
    <w:rsid w:val="006A08E8"/>
    <w:rsid w:val="006D5CAE"/>
    <w:rsid w:val="006D79A8"/>
    <w:rsid w:val="006F7C80"/>
    <w:rsid w:val="0072353B"/>
    <w:rsid w:val="00730542"/>
    <w:rsid w:val="007575B6"/>
    <w:rsid w:val="007670D7"/>
    <w:rsid w:val="007721CF"/>
    <w:rsid w:val="0078523E"/>
    <w:rsid w:val="007B3C81"/>
    <w:rsid w:val="007B56B2"/>
    <w:rsid w:val="007D3035"/>
    <w:rsid w:val="007D67CA"/>
    <w:rsid w:val="007E668F"/>
    <w:rsid w:val="007F5B63"/>
    <w:rsid w:val="00803A0A"/>
    <w:rsid w:val="008062D8"/>
    <w:rsid w:val="00812E02"/>
    <w:rsid w:val="00840405"/>
    <w:rsid w:val="00846CB9"/>
    <w:rsid w:val="008566AA"/>
    <w:rsid w:val="00877E97"/>
    <w:rsid w:val="008A1E6E"/>
    <w:rsid w:val="008A7C3A"/>
    <w:rsid w:val="008C024F"/>
    <w:rsid w:val="008C2CFC"/>
    <w:rsid w:val="008D5746"/>
    <w:rsid w:val="008E7FA4"/>
    <w:rsid w:val="008F43A7"/>
    <w:rsid w:val="00912DC8"/>
    <w:rsid w:val="0091414A"/>
    <w:rsid w:val="00934703"/>
    <w:rsid w:val="009475DC"/>
    <w:rsid w:val="009571EB"/>
    <w:rsid w:val="00967B93"/>
    <w:rsid w:val="009B442A"/>
    <w:rsid w:val="009D090F"/>
    <w:rsid w:val="009D6BA9"/>
    <w:rsid w:val="009E1F83"/>
    <w:rsid w:val="00A31464"/>
    <w:rsid w:val="00A31B16"/>
    <w:rsid w:val="00A33613"/>
    <w:rsid w:val="00A47A8D"/>
    <w:rsid w:val="00A62780"/>
    <w:rsid w:val="00A671E2"/>
    <w:rsid w:val="00AC6C7E"/>
    <w:rsid w:val="00B4158A"/>
    <w:rsid w:val="00B4673C"/>
    <w:rsid w:val="00B51F3F"/>
    <w:rsid w:val="00B6466C"/>
    <w:rsid w:val="00BB1B5D"/>
    <w:rsid w:val="00BB37CA"/>
    <w:rsid w:val="00BB49A3"/>
    <w:rsid w:val="00BC22C7"/>
    <w:rsid w:val="00BD195A"/>
    <w:rsid w:val="00BF287B"/>
    <w:rsid w:val="00C046BB"/>
    <w:rsid w:val="00C07240"/>
    <w:rsid w:val="00C1163C"/>
    <w:rsid w:val="00C14078"/>
    <w:rsid w:val="00C33939"/>
    <w:rsid w:val="00C4219F"/>
    <w:rsid w:val="00C45539"/>
    <w:rsid w:val="00C4671D"/>
    <w:rsid w:val="00CA0C1B"/>
    <w:rsid w:val="00CA16E3"/>
    <w:rsid w:val="00CE1E3D"/>
    <w:rsid w:val="00D0373F"/>
    <w:rsid w:val="00D053FA"/>
    <w:rsid w:val="00D44869"/>
    <w:rsid w:val="00D70CAB"/>
    <w:rsid w:val="00D77C34"/>
    <w:rsid w:val="00DC0618"/>
    <w:rsid w:val="00DC3F0A"/>
    <w:rsid w:val="00E2548D"/>
    <w:rsid w:val="00E26AED"/>
    <w:rsid w:val="00E5005B"/>
    <w:rsid w:val="00E73AB8"/>
    <w:rsid w:val="00E75CFA"/>
    <w:rsid w:val="00E81777"/>
    <w:rsid w:val="00E81909"/>
    <w:rsid w:val="00E90A60"/>
    <w:rsid w:val="00E96DD6"/>
    <w:rsid w:val="00ED436A"/>
    <w:rsid w:val="00ED47F7"/>
    <w:rsid w:val="00EE035E"/>
    <w:rsid w:val="00EE7E09"/>
    <w:rsid w:val="00F01F5A"/>
    <w:rsid w:val="00F0223C"/>
    <w:rsid w:val="00F04448"/>
    <w:rsid w:val="00F12F6A"/>
    <w:rsid w:val="00F20161"/>
    <w:rsid w:val="00F26E8B"/>
    <w:rsid w:val="00F3235D"/>
    <w:rsid w:val="00F32393"/>
    <w:rsid w:val="00F41A2C"/>
    <w:rsid w:val="00F42EAA"/>
    <w:rsid w:val="00F66810"/>
    <w:rsid w:val="00F878BD"/>
    <w:rsid w:val="00F90F26"/>
    <w:rsid w:val="00FB24F7"/>
    <w:rsid w:val="00FE252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D296F7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34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1D0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emf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eorivero24.github.io/PortfolioLeo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youtube.com/watch?v=bRUIN8fSSPE" TargetMode="External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leorivero24.github.io/Web1/" TargetMode="External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4.emf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oleObject" Target="embeddings/oleObject1.bin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onardo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7EEF2CAA14447C812B6BF86A73C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CCBC63-8C99-4D0E-A7A2-9416376D1E4A}"/>
      </w:docPartPr>
      <w:docPartBody>
        <w:p w:rsidR="00E049D8" w:rsidRDefault="00E23833" w:rsidP="00E23833">
          <w:pPr>
            <w:pStyle w:val="157EEF2CAA14447C812B6BF86A73C1B0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BD3"/>
    <w:rsid w:val="00064901"/>
    <w:rsid w:val="000B3770"/>
    <w:rsid w:val="001056C0"/>
    <w:rsid w:val="001A7B47"/>
    <w:rsid w:val="001B1AE1"/>
    <w:rsid w:val="002124FE"/>
    <w:rsid w:val="00397EB7"/>
    <w:rsid w:val="005662D9"/>
    <w:rsid w:val="00584590"/>
    <w:rsid w:val="0065358D"/>
    <w:rsid w:val="00660BD3"/>
    <w:rsid w:val="006B66D4"/>
    <w:rsid w:val="006D24FB"/>
    <w:rsid w:val="006F375A"/>
    <w:rsid w:val="00835140"/>
    <w:rsid w:val="00CB75A3"/>
    <w:rsid w:val="00DA4C72"/>
    <w:rsid w:val="00E049D8"/>
    <w:rsid w:val="00E23833"/>
    <w:rsid w:val="00E37420"/>
    <w:rsid w:val="00E5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540D7"/>
    <w:rPr>
      <w:rFonts w:ascii="Calibri" w:hAnsi="Calibri" w:cs="Calibri"/>
      <w:color w:val="808080"/>
    </w:rPr>
  </w:style>
  <w:style w:type="paragraph" w:customStyle="1" w:styleId="157EEF2CAA14447C812B6BF86A73C1B0">
    <w:name w:val="157EEF2CAA14447C812B6BF86A73C1B0"/>
    <w:rsid w:val="00E238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63DF48-F86C-4472-8A45-03AF6D98B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3</Pages>
  <Words>603</Words>
  <Characters>3320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2023-01-28T00:24:00Z</dcterms:created>
  <dcterms:modified xsi:type="dcterms:W3CDTF">2023-07-30T13:55:00Z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